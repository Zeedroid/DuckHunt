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17521" w:rsidP="00C6554A">
      <w:pPr>
        <w:pStyle w:val="Photo"/>
      </w:pPr>
      <w:bookmarkStart w:id="0" w:name="_Toc321147149"/>
      <w:bookmarkStart w:id="1" w:name="_Toc318188227"/>
      <w:bookmarkStart w:id="2" w:name="_Toc318188327"/>
      <w:bookmarkStart w:id="3" w:name="_Toc318189312"/>
      <w:bookmarkStart w:id="4" w:name="_Toc321147011"/>
      <w:r>
        <w:rPr>
          <w:noProof/>
          <w:lang w:val="en-GB" w:eastAsia="en-GB"/>
        </w:rPr>
        <w:drawing>
          <wp:inline distT="0" distB="0" distL="0" distR="0">
            <wp:extent cx="5486400" cy="406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061460"/>
                    </a:xfrm>
                    <a:prstGeom prst="rect">
                      <a:avLst/>
                    </a:prstGeom>
                    <a:noFill/>
                    <a:ln>
                      <a:noFill/>
                    </a:ln>
                  </pic:spPr>
                </pic:pic>
              </a:graphicData>
            </a:graphic>
          </wp:inline>
        </w:drawing>
      </w:r>
    </w:p>
    <w:bookmarkEnd w:id="0"/>
    <w:bookmarkEnd w:id="1"/>
    <w:bookmarkEnd w:id="2"/>
    <w:bookmarkEnd w:id="3"/>
    <w:bookmarkEnd w:id="4"/>
    <w:p w:rsidR="00C6554A" w:rsidRDefault="0027727E" w:rsidP="00C6554A">
      <w:pPr>
        <w:pStyle w:val="Title"/>
      </w:pPr>
      <w:r>
        <w:t>Duck Hunt</w:t>
      </w:r>
    </w:p>
    <w:p w:rsidR="00C6554A" w:rsidRPr="00D5413C" w:rsidRDefault="0027727E" w:rsidP="00C6554A">
      <w:pPr>
        <w:pStyle w:val="Subtitle"/>
      </w:pPr>
      <w:r>
        <w:t>Project 2</w:t>
      </w:r>
    </w:p>
    <w:p w:rsidR="00F27E37" w:rsidRDefault="0027727E" w:rsidP="00C6554A">
      <w:pPr>
        <w:pStyle w:val="ContactInfo"/>
      </w:pPr>
      <w:r>
        <w:t>Candidate 162217</w:t>
      </w:r>
      <w:r w:rsidR="00C6554A">
        <w:t xml:space="preserve"> | </w:t>
      </w:r>
      <w:r>
        <w:t>Multimedia Design and Applications</w:t>
      </w:r>
      <w:r w:rsidR="00C6554A">
        <w:t xml:space="preserve"> |</w:t>
      </w:r>
      <w:r w:rsidR="00C6554A" w:rsidRPr="00D5413C">
        <w:t xml:space="preserve"> </w:t>
      </w:r>
      <w:r w:rsidR="009D377B">
        <w:t>11</w:t>
      </w:r>
      <w:r w:rsidR="009D377B">
        <w:rPr>
          <w:vertAlign w:val="superscript"/>
        </w:rPr>
        <w:t>th</w:t>
      </w:r>
      <w:r>
        <w:t xml:space="preserve"> Ma</w:t>
      </w:r>
      <w:r w:rsidR="009D377B">
        <w:t>y</w:t>
      </w:r>
      <w:r>
        <w:t xml:space="preserve"> 2017</w:t>
      </w:r>
    </w:p>
    <w:p w:rsidR="00C6554A" w:rsidRDefault="00F27E37" w:rsidP="00C6554A">
      <w:pPr>
        <w:pStyle w:val="ContactInfo"/>
      </w:pPr>
      <w:r>
        <w:t>Masters Advanced Computer Science</w:t>
      </w:r>
      <w:r w:rsidR="00C6554A">
        <w:br w:type="page"/>
      </w:r>
    </w:p>
    <w:p w:rsidR="00C6554A" w:rsidRDefault="00E43C8B" w:rsidP="00C6554A">
      <w:pPr>
        <w:pStyle w:val="Heading1"/>
      </w:pPr>
      <w:r>
        <w:lastRenderedPageBreak/>
        <w:t xml:space="preserve">1: </w:t>
      </w:r>
      <w:r w:rsidR="00904F69">
        <w:t>Introduction</w:t>
      </w:r>
    </w:p>
    <w:p w:rsidR="00C6554A" w:rsidRDefault="00C87120" w:rsidP="00C87120">
      <w:r>
        <w:t>This is a Duck Shooting game that has been designed in 2d, but given a sense of depth by allow</w:t>
      </w:r>
      <w:r w:rsidR="00BB5241">
        <w:t>ing</w:t>
      </w:r>
      <w:r>
        <w:t xml:space="preserve"> the ducks to fly away from the hunter, and get smaller as they fly into the distance. </w:t>
      </w:r>
      <w:r w:rsidR="001A4D09">
        <w:t>The scene gets darker as the day draws on</w:t>
      </w:r>
      <w:r w:rsidR="00F02BA0">
        <w:t xml:space="preserve"> and rain falls from the sky</w:t>
      </w:r>
      <w:r w:rsidR="001A4D09">
        <w:t xml:space="preserve">. </w:t>
      </w:r>
      <w:r w:rsidR="00795191">
        <w:t xml:space="preserve">When the hunter can </w:t>
      </w:r>
      <w:r w:rsidR="00F27E37">
        <w:t>no longer</w:t>
      </w:r>
      <w:r w:rsidR="00795191">
        <w:t xml:space="preserve"> see to shoot the </w:t>
      </w:r>
      <w:r w:rsidR="00F27E37">
        <w:t>ducks,</w:t>
      </w:r>
      <w:r w:rsidR="00795191">
        <w:t xml:space="preserve"> the level comes to a close and a new Day starts.</w:t>
      </w:r>
      <w:r w:rsidR="001A4D09">
        <w:t xml:space="preserve"> </w:t>
      </w:r>
      <w:r w:rsidR="00D20B3A">
        <w:t xml:space="preserve">This report will demonstrate an extensive use of programming to control the movement of ducks, and show image manipulation, particle rain, </w:t>
      </w:r>
      <w:r w:rsidR="00916B91">
        <w:t xml:space="preserve">sprite </w:t>
      </w:r>
      <w:r w:rsidR="00D20B3A">
        <w:t xml:space="preserve">animation, use of sound and control </w:t>
      </w:r>
      <w:r w:rsidR="00F27E37">
        <w:t>over</w:t>
      </w:r>
      <w:r w:rsidR="00D20B3A">
        <w:t xml:space="preserve"> several canvas levels.</w:t>
      </w:r>
      <w:r w:rsidR="00D95B78">
        <w:t xml:space="preserve"> </w:t>
      </w:r>
      <w:r w:rsidR="00F27E37">
        <w:t xml:space="preserve">HTML5 and Canvas </w:t>
      </w:r>
      <w:r w:rsidR="00256226">
        <w:t xml:space="preserve">[3] </w:t>
      </w:r>
      <w:bookmarkStart w:id="5" w:name="_GoBack"/>
      <w:bookmarkEnd w:id="5"/>
      <w:r w:rsidR="00F27E37">
        <w:t>with JavaScript will be used to write the game.</w:t>
      </w:r>
    </w:p>
    <w:p w:rsidR="00043463" w:rsidRDefault="005C4656" w:rsidP="00C87120">
      <w:r>
        <w:t>At the start of the game, an information message will inform the player that the game will only run in the Firefox Browser</w:t>
      </w:r>
      <w:r w:rsidR="00784318">
        <w:t>.</w:t>
      </w:r>
      <w:r w:rsidR="00F02BA0">
        <w:t xml:space="preserve"> </w:t>
      </w:r>
      <w:r w:rsidR="00043463">
        <w:t xml:space="preserve">For best </w:t>
      </w:r>
      <w:r>
        <w:t>results</w:t>
      </w:r>
      <w:r w:rsidR="00784318">
        <w:t>, use a</w:t>
      </w:r>
      <w:r w:rsidR="00043463">
        <w:t xml:space="preserve"> screen resolution large </w:t>
      </w:r>
      <w:r>
        <w:t>enough to</w:t>
      </w:r>
      <w:r w:rsidR="00F02BA0">
        <w:t xml:space="preserve"> display a 1280 x 899 image.</w:t>
      </w:r>
    </w:p>
    <w:p w:rsidR="001A4D09" w:rsidRDefault="00E43C8B" w:rsidP="001A4D09">
      <w:pPr>
        <w:pStyle w:val="Heading1"/>
      </w:pPr>
      <w:r>
        <w:t xml:space="preserve">2: </w:t>
      </w:r>
      <w:r w:rsidR="001A4D09">
        <w:t>Design and Development</w:t>
      </w:r>
    </w:p>
    <w:p w:rsidR="00BB43A0" w:rsidRDefault="00BB43A0" w:rsidP="00BB43A0">
      <w:r>
        <w:t>Original Idea</w:t>
      </w:r>
    </w:p>
    <w:p w:rsidR="00BB43A0" w:rsidRDefault="00BB43A0" w:rsidP="00BB43A0">
      <w:r>
        <w:t xml:space="preserve">The initial design was to create a carnival duck shooting game, with ducks revolving on disks. Ducks would take off and fly in and out of particle clouds of varying size and complexity when they heard a shot. Ducks would get smaller when they fly back into the picture giving a feeling of depth. When they sense the danger has passed they will land and re-attach themselves to a random disc with a vacant spot. When all bar one of a group of ducks had died, the last duck living would attack the hunter, who would lose confidence if the attack </w:t>
      </w:r>
      <w:r w:rsidR="00145D1B">
        <w:t>were</w:t>
      </w:r>
      <w:r>
        <w:t xml:space="preserve"> successful. The hunter could regain some of his confidence by shooting the attacking duck. The ducks could also win the game if the hunter runs out of confidence after several attacks and runs away.</w:t>
      </w:r>
    </w:p>
    <w:p w:rsidR="00BB43A0" w:rsidRDefault="00BB43A0" w:rsidP="00BB43A0"/>
    <w:p w:rsidR="00BB43A0" w:rsidRDefault="00BB43A0" w:rsidP="00BB43A0">
      <w:r>
        <w:t>Change of Emphasis</w:t>
      </w:r>
    </w:p>
    <w:p w:rsidR="00BB43A0" w:rsidRDefault="009D3A75" w:rsidP="00BB43A0">
      <w:r>
        <w:t xml:space="preserve">The original idea had too many features, it would have taken too long to complete and it would have received </w:t>
      </w:r>
      <w:r w:rsidR="00BB43A0">
        <w:t xml:space="preserve">a mark well past </w:t>
      </w:r>
      <w:r>
        <w:t>that required for dis</w:t>
      </w:r>
      <w:r w:rsidR="00BB43A0">
        <w:t>tinction. Having re-read the project 2 description</w:t>
      </w:r>
      <w:r>
        <w:t>,</w:t>
      </w:r>
      <w:r w:rsidR="00BB43A0">
        <w:t xml:space="preserve"> I decided to split the work between features / functionality and an extensive use of programming/scripting. </w:t>
      </w:r>
    </w:p>
    <w:p w:rsidR="009D3A75" w:rsidRDefault="009D3A75" w:rsidP="00BB43A0">
      <w:r>
        <w:t xml:space="preserve">The design started with an idea… Wouldn’t it be great </w:t>
      </w:r>
      <w:r w:rsidR="005C4656">
        <w:t xml:space="preserve">if the ducks occupied and moved around in a 3D space, but were </w:t>
      </w:r>
      <w:r w:rsidR="00784318">
        <w:t xml:space="preserve">actually </w:t>
      </w:r>
      <w:r w:rsidR="005C4656">
        <w:t xml:space="preserve">shown on a 2D </w:t>
      </w:r>
      <w:r w:rsidR="00784318">
        <w:t>image</w:t>
      </w:r>
      <w:r w:rsidR="005C4656">
        <w:t xml:space="preserve">. From this idea </w:t>
      </w:r>
      <w:r w:rsidR="00784318">
        <w:t xml:space="preserve">came the idea of depth. </w:t>
      </w:r>
    </w:p>
    <w:p w:rsidR="00BB43A0" w:rsidRDefault="00BB43A0" w:rsidP="00365060"/>
    <w:p w:rsidR="00365060" w:rsidRPr="00365060" w:rsidRDefault="00365060" w:rsidP="00365060">
      <w:r>
        <w:lastRenderedPageBreak/>
        <w:t xml:space="preserve">The game starts with a title page that welcomes you to the game. Just follow the instructions </w:t>
      </w:r>
      <w:r w:rsidR="00F02BA0">
        <w:t xml:space="preserve">to </w:t>
      </w:r>
      <w:r>
        <w:t>start</w:t>
      </w:r>
      <w:r w:rsidR="00F02BA0">
        <w:t xml:space="preserve"> the game</w:t>
      </w:r>
      <w:r>
        <w:t>.</w:t>
      </w:r>
    </w:p>
    <w:p w:rsidR="00D40466" w:rsidRDefault="00D40466" w:rsidP="00C6554A">
      <w:pPr>
        <w:pStyle w:val="Heading2"/>
      </w:pPr>
    </w:p>
    <w:p w:rsidR="009947AA" w:rsidRDefault="00230B5E" w:rsidP="009947AA">
      <w:r>
        <w:rPr>
          <w:noProof/>
          <w:lang w:val="en-GB" w:eastAsia="en-GB"/>
        </w:rPr>
        <w:drawing>
          <wp:inline distT="0" distB="0" distL="0" distR="0">
            <wp:extent cx="5486400" cy="3522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uckShootIntro.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522980"/>
                    </a:xfrm>
                    <a:prstGeom prst="rect">
                      <a:avLst/>
                    </a:prstGeom>
                  </pic:spPr>
                </pic:pic>
              </a:graphicData>
            </a:graphic>
          </wp:inline>
        </w:drawing>
      </w:r>
    </w:p>
    <w:p w:rsidR="009947AA" w:rsidRPr="009947AA" w:rsidRDefault="00E43C8B" w:rsidP="009947AA">
      <w:r>
        <w:tab/>
      </w:r>
      <w:r>
        <w:tab/>
      </w:r>
      <w:r w:rsidR="00D20B3A">
        <w:tab/>
      </w:r>
      <w:r>
        <w:t>Figure 2.1   Initial Welcome Screen</w:t>
      </w:r>
    </w:p>
    <w:p w:rsidR="00BB5241" w:rsidRDefault="00BB5241" w:rsidP="00733F5D">
      <w:r>
        <w:t>The Background</w:t>
      </w:r>
      <w:r w:rsidR="00365060">
        <w:t xml:space="preserve"> Image</w:t>
      </w:r>
      <w:r>
        <w:t>:</w:t>
      </w:r>
    </w:p>
    <w:p w:rsidR="003C2F0A" w:rsidRDefault="00D52C57" w:rsidP="00733F5D">
      <w:r>
        <w:t xml:space="preserve">The need for a background image with well-defined areas going back into the distance </w:t>
      </w:r>
      <w:r w:rsidR="00365060">
        <w:t>influenced the choice of background image used. There is a</w:t>
      </w:r>
      <w:r w:rsidR="00BB3615">
        <w:t xml:space="preserve"> large </w:t>
      </w:r>
      <w:r w:rsidR="00365060">
        <w:t xml:space="preserve">pond at the bottom of the image </w:t>
      </w:r>
      <w:r w:rsidR="00BB3615">
        <w:t xml:space="preserve">with a low border area of reeds and low bushes, with trees in the distance and clouds in the </w:t>
      </w:r>
      <w:r w:rsidR="00D20B3A">
        <w:t>background [</w:t>
      </w:r>
      <w:r w:rsidR="00E3744E">
        <w:t>6]</w:t>
      </w:r>
      <w:r w:rsidR="00D20B3A">
        <w:t>.</w:t>
      </w:r>
      <w:r w:rsidR="00365060">
        <w:t xml:space="preserve"> This </w:t>
      </w:r>
      <w:r w:rsidR="00D20B3A">
        <w:t>gave</w:t>
      </w:r>
      <w:r w:rsidR="00365060">
        <w:t xml:space="preserve"> a real feeling of depth</w:t>
      </w:r>
      <w:r w:rsidR="00BB3615">
        <w:t xml:space="preserve"> </w:t>
      </w:r>
      <w:r w:rsidR="00D20B3A">
        <w:t xml:space="preserve">that made it easy for </w:t>
      </w:r>
      <w:r w:rsidR="00BB3615">
        <w:t xml:space="preserve">me to split the </w:t>
      </w:r>
      <w:r w:rsidR="00E41C7A">
        <w:t>scene</w:t>
      </w:r>
      <w:r w:rsidR="00BB3615">
        <w:t xml:space="preserve"> up into </w:t>
      </w:r>
      <w:r w:rsidR="00365060">
        <w:t>well-</w:t>
      </w:r>
      <w:r w:rsidR="00BB3615">
        <w:t xml:space="preserve">defined areas </w:t>
      </w:r>
      <w:r w:rsidR="00D20B3A">
        <w:t xml:space="preserve">where ducks could fly back into the </w:t>
      </w:r>
      <w:r w:rsidR="001F4B51">
        <w:t>distance</w:t>
      </w:r>
      <w:r w:rsidR="00BB3615">
        <w:t xml:space="preserve">. </w:t>
      </w:r>
    </w:p>
    <w:p w:rsidR="000376CE" w:rsidRDefault="000376CE" w:rsidP="00733F5D">
      <w:r>
        <w:t xml:space="preserve">As the game progresses the background image gets darker to reflect the passage of time, this </w:t>
      </w:r>
      <w:r w:rsidR="001F4B51">
        <w:t>was</w:t>
      </w:r>
      <w:r>
        <w:t xml:space="preserve"> achieved by </w:t>
      </w:r>
      <w:r w:rsidR="00CA3036">
        <w:t>extracting</w:t>
      </w:r>
      <w:r>
        <w:t xml:space="preserve"> the Image data and manipulating the pixel </w:t>
      </w:r>
      <w:r w:rsidR="00CA3036">
        <w:t>R</w:t>
      </w:r>
      <w:r w:rsidR="000E428F">
        <w:t>GB</w:t>
      </w:r>
      <w:r w:rsidR="00F02BA0">
        <w:t xml:space="preserve"> </w:t>
      </w:r>
      <w:proofErr w:type="spellStart"/>
      <w:r w:rsidR="00F02BA0">
        <w:t>colours</w:t>
      </w:r>
      <w:proofErr w:type="spellEnd"/>
      <w:r w:rsidR="00F02BA0">
        <w:t>.</w:t>
      </w:r>
    </w:p>
    <w:p w:rsidR="001F4B51" w:rsidRDefault="001F4B51" w:rsidP="001F4B51"/>
    <w:p w:rsidR="001F4B51" w:rsidRDefault="001F4B51" w:rsidP="001F4B51">
      <w:r>
        <w:t>Rain Particles:</w:t>
      </w:r>
    </w:p>
    <w:p w:rsidR="001F4B51" w:rsidRDefault="00F02BA0" w:rsidP="001F4B51">
      <w:r>
        <w:t xml:space="preserve">Corel </w:t>
      </w:r>
      <w:proofErr w:type="spellStart"/>
      <w:r>
        <w:t>Paintshop</w:t>
      </w:r>
      <w:proofErr w:type="spellEnd"/>
      <w:r>
        <w:t xml:space="preserve"> Pro was used to create</w:t>
      </w:r>
      <w:r w:rsidR="000E428F">
        <w:t xml:space="preserve"> three different </w:t>
      </w:r>
      <w:r>
        <w:t xml:space="preserve">sizes / shades of raindrop. </w:t>
      </w:r>
      <w:r w:rsidR="00CB2BF4">
        <w:t>The</w:t>
      </w:r>
      <w:r>
        <w:t xml:space="preserve"> background </w:t>
      </w:r>
      <w:r w:rsidR="00CB2BF4">
        <w:t>of each raindrop was</w:t>
      </w:r>
      <w:r>
        <w:t xml:space="preserve"> made transparent and saved as </w:t>
      </w:r>
      <w:r w:rsidR="00C21108">
        <w:t>a</w:t>
      </w:r>
      <w:r w:rsidR="00CB2BF4">
        <w:t xml:space="preserve"> </w:t>
      </w:r>
      <w:r>
        <w:t xml:space="preserve">PNG file. </w:t>
      </w:r>
      <w:r w:rsidR="00CB2BF4">
        <w:t xml:space="preserve"> 230 raindrops with random sizes and starting positions on the x-axis were then created and stored in an array ready for display.  The raindrops were then animated </w:t>
      </w:r>
      <w:r w:rsidR="001F4B51">
        <w:t>[1]</w:t>
      </w:r>
      <w:r w:rsidR="00CB2BF4">
        <w:t>.</w:t>
      </w:r>
    </w:p>
    <w:p w:rsidR="00BB5241" w:rsidRDefault="00BB5241" w:rsidP="00733F5D"/>
    <w:p w:rsidR="00307EF7" w:rsidRDefault="00307EF7" w:rsidP="00733F5D">
      <w:r>
        <w:t>The Environment</w:t>
      </w:r>
      <w:r w:rsidR="00CA3036">
        <w:t>:</w:t>
      </w:r>
    </w:p>
    <w:p w:rsidR="0090675B" w:rsidRDefault="00CA3036" w:rsidP="0090675B">
      <w:r>
        <w:t xml:space="preserve">The </w:t>
      </w:r>
      <w:r w:rsidR="00D52C57">
        <w:t>background</w:t>
      </w:r>
      <w:r>
        <w:t xml:space="preserve"> </w:t>
      </w:r>
      <w:r w:rsidR="00CB2BF4">
        <w:t>has been</w:t>
      </w:r>
      <w:r>
        <w:t xml:space="preserve"> split up into four levels on the </w:t>
      </w:r>
      <w:r w:rsidR="0090675B">
        <w:t>face of the background image</w:t>
      </w:r>
      <w:r>
        <w:t xml:space="preserve"> and four depths that go back into the picture. </w:t>
      </w:r>
      <w:r w:rsidR="0090675B">
        <w:t xml:space="preserve">As ducks move </w:t>
      </w:r>
      <w:r w:rsidR="006C4EFC">
        <w:t>around,</w:t>
      </w:r>
      <w:r w:rsidR="0090675B">
        <w:t xml:space="preserve"> they have the option of going backwards and forwards through depths and up and down through levels. The current level and current depth of </w:t>
      </w:r>
      <w:r w:rsidR="009D377B">
        <w:t>each</w:t>
      </w:r>
      <w:r w:rsidR="0090675B">
        <w:t xml:space="preserve"> duck </w:t>
      </w:r>
      <w:r w:rsidR="009D377B">
        <w:t>are</w:t>
      </w:r>
      <w:r w:rsidR="0090675B">
        <w:t xml:space="preserve"> stored and updated as the duck</w:t>
      </w:r>
      <w:r w:rsidR="009D377B">
        <w:t>s</w:t>
      </w:r>
      <w:r w:rsidR="0090675B">
        <w:t xml:space="preserve"> moves to </w:t>
      </w:r>
      <w:r w:rsidR="00B12251">
        <w:t>ensure</w:t>
      </w:r>
      <w:r w:rsidR="0090675B">
        <w:t xml:space="preserve"> </w:t>
      </w:r>
      <w:r w:rsidR="009D377B">
        <w:t>they do not</w:t>
      </w:r>
      <w:r w:rsidR="0090675B">
        <w:t xml:space="preserve"> exceed </w:t>
      </w:r>
      <w:r w:rsidR="00B12251">
        <w:t>a</w:t>
      </w:r>
      <w:r w:rsidR="0090675B">
        <w:t xml:space="preserve"> boundary limit. As ducks go </w:t>
      </w:r>
      <w:r w:rsidR="00B12251">
        <w:t>between the depths in</w:t>
      </w:r>
      <w:r w:rsidR="0090675B">
        <w:t xml:space="preserve"> the picture, they also move up between the levels. </w:t>
      </w:r>
      <w:r w:rsidR="009D377B">
        <w:t>The large</w:t>
      </w:r>
      <w:r w:rsidR="00F9328F">
        <w:t xml:space="preserve">r ducks at a depth of ‘0’ can roam freely between all levels of the canvas, the smallest ducks at a depth of ‘3’ can only fly in the top level of the image. Figure 2.2 highlights the zones available for the ducks </w:t>
      </w:r>
      <w:r w:rsidR="006C4EFC">
        <w:t>to</w:t>
      </w:r>
      <w:r w:rsidR="00F9328F">
        <w:t xml:space="preserve"> fly into</w:t>
      </w:r>
      <w:r w:rsidR="006C4EFC">
        <w:t>.</w:t>
      </w:r>
      <w:r w:rsidR="00F9328F">
        <w:t xml:space="preserve"> </w:t>
      </w:r>
    </w:p>
    <w:p w:rsidR="00BB5241" w:rsidRDefault="00976B43" w:rsidP="00E43C8B">
      <w:pPr>
        <w:ind w:left="720" w:firstLine="720"/>
      </w:pPr>
      <w:r>
        <w:rPr>
          <w:noProof/>
          <w:lang w:val="en-GB" w:eastAsia="en-GB"/>
        </w:rPr>
        <w:drawing>
          <wp:inline distT="0" distB="0" distL="0" distR="0" wp14:anchorId="4C22C7CD" wp14:editId="6D57E3C1">
            <wp:extent cx="3947160" cy="3280163"/>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5809" cy="3295661"/>
                    </a:xfrm>
                    <a:prstGeom prst="rect">
                      <a:avLst/>
                    </a:prstGeom>
                  </pic:spPr>
                </pic:pic>
              </a:graphicData>
            </a:graphic>
          </wp:inline>
        </w:drawing>
      </w:r>
    </w:p>
    <w:p w:rsidR="00E43C8B" w:rsidRDefault="00E43C8B" w:rsidP="00733F5D">
      <w:r>
        <w:tab/>
      </w:r>
      <w:r>
        <w:tab/>
      </w:r>
      <w:r w:rsidR="00A50DCD">
        <w:tab/>
        <w:t>Figure 2.</w:t>
      </w:r>
      <w:r w:rsidR="009F1783">
        <w:t>2</w:t>
      </w:r>
      <w:r w:rsidR="00A50DCD">
        <w:t xml:space="preserve"> Game Environment</w:t>
      </w:r>
    </w:p>
    <w:p w:rsidR="001A583E" w:rsidRDefault="001A583E" w:rsidP="00733F5D"/>
    <w:p w:rsidR="00733F5D" w:rsidRDefault="00733F5D" w:rsidP="00733F5D">
      <w:r>
        <w:t>The Actors:</w:t>
      </w:r>
    </w:p>
    <w:p w:rsidR="00D20AE5" w:rsidRDefault="00F1080D" w:rsidP="00733F5D">
      <w:r>
        <w:t xml:space="preserve">The </w:t>
      </w:r>
      <w:r w:rsidR="000A199D">
        <w:t xml:space="preserve">actors are split up into </w:t>
      </w:r>
      <w:r w:rsidR="00AB2CF2">
        <w:t>three</w:t>
      </w:r>
      <w:r w:rsidR="000A199D">
        <w:t xml:space="preserve"> different types of duck</w:t>
      </w:r>
      <w:r w:rsidR="00DC5C79">
        <w:t xml:space="preserve"> (Green, Red</w:t>
      </w:r>
      <w:r w:rsidR="00AB2CF2">
        <w:t xml:space="preserve"> and</w:t>
      </w:r>
      <w:r w:rsidR="00DC5C79">
        <w:t xml:space="preserve"> Blue)</w:t>
      </w:r>
      <w:r w:rsidR="000A199D">
        <w:t>, each type of duck has 17</w:t>
      </w:r>
      <w:r>
        <w:t xml:space="preserve"> </w:t>
      </w:r>
      <w:r w:rsidR="00733F5D">
        <w:t xml:space="preserve">different sprites associated with </w:t>
      </w:r>
      <w:r w:rsidR="00017B25">
        <w:t xml:space="preserve">it. </w:t>
      </w:r>
      <w:r w:rsidR="000A199D">
        <w:t>The sprites were create</w:t>
      </w:r>
      <w:r w:rsidR="00DC5C79">
        <w:t>d</w:t>
      </w:r>
      <w:r w:rsidR="000A199D">
        <w:t xml:space="preserve"> using “Coral </w:t>
      </w:r>
      <w:proofErr w:type="spellStart"/>
      <w:r w:rsidR="000A199D">
        <w:t>Paintshop</w:t>
      </w:r>
      <w:proofErr w:type="spellEnd"/>
      <w:r w:rsidR="000A199D">
        <w:t xml:space="preserve"> Pro X8”</w:t>
      </w:r>
      <w:r w:rsidR="00DC5C79">
        <w:t xml:space="preserve"> on a 32 x 32 grid, </w:t>
      </w:r>
      <w:r w:rsidR="004948A4">
        <w:t xml:space="preserve">the background was then made transparent before being exported into a PNG format. </w:t>
      </w:r>
      <w:r w:rsidR="00D20AE5">
        <w:t>The s</w:t>
      </w:r>
      <w:r w:rsidR="00017B25">
        <w:t>prites are split up in</w:t>
      </w:r>
      <w:r w:rsidR="00D20AE5">
        <w:t>to</w:t>
      </w:r>
      <w:r w:rsidR="00017B25">
        <w:t xml:space="preserve"> groups </w:t>
      </w:r>
      <w:r w:rsidR="004948A4">
        <w:t xml:space="preserve">of three of four frames to show a particular movement when </w:t>
      </w:r>
      <w:r w:rsidR="00145D1B">
        <w:t>animated [</w:t>
      </w:r>
      <w:r w:rsidR="004948A4">
        <w:t xml:space="preserve">4]. </w:t>
      </w:r>
      <w:r w:rsidR="00017B25">
        <w:t xml:space="preserve"> The ducks </w:t>
      </w:r>
      <w:r w:rsidR="00A31AD9">
        <w:t>are</w:t>
      </w:r>
      <w:r w:rsidR="00017B25">
        <w:t xml:space="preserve"> created </w:t>
      </w:r>
      <w:r w:rsidR="00A31AD9">
        <w:t xml:space="preserve">using </w:t>
      </w:r>
      <w:r w:rsidR="00D20AE5">
        <w:t xml:space="preserve">Adobe Illustrator. The ducks flying </w:t>
      </w:r>
      <w:r w:rsidR="00A31AD9">
        <w:t>left</w:t>
      </w:r>
      <w:r w:rsidR="00D20AE5">
        <w:t xml:space="preserve"> </w:t>
      </w:r>
      <w:r w:rsidR="00A31AD9">
        <w:t>are</w:t>
      </w:r>
      <w:r w:rsidR="00D20AE5">
        <w:t xml:space="preserve"> </w:t>
      </w:r>
      <w:r w:rsidR="00A31AD9">
        <w:t>clones of the ducks</w:t>
      </w:r>
      <w:r w:rsidR="00D20AE5">
        <w:t xml:space="preserve"> </w:t>
      </w:r>
      <w:r w:rsidR="00A31AD9">
        <w:t>flying right</w:t>
      </w:r>
      <w:r w:rsidR="00D20AE5">
        <w:t>.</w:t>
      </w:r>
      <w:r w:rsidR="00A31AD9">
        <w:t xml:space="preserve"> The images </w:t>
      </w:r>
      <w:r w:rsidR="00A31AD9">
        <w:lastRenderedPageBreak/>
        <w:t>were turned into High</w:t>
      </w:r>
      <w:r w:rsidR="00D20AE5">
        <w:t xml:space="preserve"> f</w:t>
      </w:r>
      <w:r w:rsidR="00A31AD9">
        <w:t>i</w:t>
      </w:r>
      <w:r w:rsidR="00D20AE5">
        <w:t>delity photo</w:t>
      </w:r>
      <w:r w:rsidR="00A31AD9">
        <w:t xml:space="preserve"> images and an image trace was done to separate the duck from the background, the background was</w:t>
      </w:r>
      <w:r w:rsidR="004652E5">
        <w:t xml:space="preserve"> then made</w:t>
      </w:r>
      <w:r w:rsidR="00A31AD9">
        <w:t xml:space="preserve"> transparent. </w:t>
      </w:r>
      <w:r w:rsidR="00E3744E">
        <w:t>[5]</w:t>
      </w:r>
    </w:p>
    <w:p w:rsidR="00AB2CF2" w:rsidRDefault="00AB2CF2" w:rsidP="00733F5D"/>
    <w:p w:rsidR="00733F5D" w:rsidRDefault="007A7C3B" w:rsidP="00733F5D">
      <w:r>
        <w:rPr>
          <w:noProof/>
          <w:lang w:val="en-GB" w:eastAsia="en-GB"/>
        </w:rPr>
        <w:drawing>
          <wp:inline distT="0" distB="0" distL="0" distR="0">
            <wp:extent cx="5486400" cy="289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9560"/>
                    </a:xfrm>
                    <a:prstGeom prst="rect">
                      <a:avLst/>
                    </a:prstGeom>
                    <a:noFill/>
                    <a:ln>
                      <a:noFill/>
                    </a:ln>
                  </pic:spPr>
                </pic:pic>
              </a:graphicData>
            </a:graphic>
          </wp:inline>
        </w:drawing>
      </w:r>
    </w:p>
    <w:p w:rsidR="00017B25" w:rsidRDefault="00017B25" w:rsidP="00017B25">
      <w:r>
        <w:t>[   Fly Right    ][Fly Up and Right][     Fly Left      ][Fly Up and Left][##][      Dying Duck      ]</w:t>
      </w:r>
      <w:r w:rsidR="00733F5D">
        <w:t xml:space="preserve"> </w:t>
      </w:r>
      <w:r>
        <w:t xml:space="preserve">              .                        [Down and Right]                            [Down and Left]</w:t>
      </w:r>
    </w:p>
    <w:p w:rsidR="004652E5" w:rsidRDefault="00A50DCD" w:rsidP="00733F5D">
      <w:r>
        <w:tab/>
      </w:r>
      <w:r>
        <w:tab/>
      </w:r>
      <w:r>
        <w:tab/>
        <w:t xml:space="preserve">Figure </w:t>
      </w:r>
      <w:r w:rsidR="00145D1B">
        <w:t>2.3 Duck</w:t>
      </w:r>
      <w:r>
        <w:t xml:space="preserve"> Sprites and their Movement</w:t>
      </w:r>
    </w:p>
    <w:p w:rsidR="00A50DCD" w:rsidRDefault="00AB2CF2" w:rsidP="00733F5D">
      <w:r>
        <w:t xml:space="preserve">Each duck has a different sound file associated with it [8], every time a duck changes direction it will call out. The volume changed depending on the current depth the duck is in. This allows ducks that are closer to the front to be louder than those ducks in the background. When a duck is </w:t>
      </w:r>
      <w:r w:rsidR="00145D1B">
        <w:t>killed,</w:t>
      </w:r>
      <w:r>
        <w:t xml:space="preserve"> the call of the duck is stopped, so the scene becomes quitter as the ducks are killed.  </w:t>
      </w:r>
    </w:p>
    <w:p w:rsidR="001A583E" w:rsidRDefault="001A583E" w:rsidP="00733F5D"/>
    <w:p w:rsidR="004652E5" w:rsidRDefault="004652E5" w:rsidP="00733F5D">
      <w:r>
        <w:t>Movement:</w:t>
      </w:r>
    </w:p>
    <w:p w:rsidR="00976B43" w:rsidRDefault="00976B43" w:rsidP="00733F5D">
      <w:r>
        <w:t>Ducks have a wide variety</w:t>
      </w:r>
      <w:r w:rsidR="00641D92">
        <w:t xml:space="preserve"> of movements available to them. </w:t>
      </w:r>
      <w:r w:rsidR="0087169A">
        <w:t>An array of possible next moves is created based on the direction of the previous move and the possible moves that can be made from this direction of flight</w:t>
      </w:r>
      <w:r w:rsidR="00E2143E">
        <w:t>.</w:t>
      </w:r>
      <w:r w:rsidR="00641D92">
        <w:t xml:space="preserve"> </w:t>
      </w:r>
      <w:r w:rsidR="0006696E">
        <w:t xml:space="preserve"> If the duck is found to be at the minimum or maximum depth, a choice is added to the array to</w:t>
      </w:r>
      <w:r w:rsidR="0087169A">
        <w:t xml:space="preserve"> move away</w:t>
      </w:r>
      <w:r w:rsidR="0006696E">
        <w:t xml:space="preserve">. </w:t>
      </w:r>
      <w:r w:rsidR="00641D92">
        <w:t xml:space="preserve">A random </w:t>
      </w:r>
      <w:r w:rsidR="0087169A">
        <w:t>movement is then selected</w:t>
      </w:r>
      <w:r w:rsidR="005F75A7">
        <w:t xml:space="preserve"> from the list of options</w:t>
      </w:r>
      <w:r w:rsidR="0087169A">
        <w:t>.</w:t>
      </w:r>
      <w:r w:rsidR="00641D92">
        <w:t xml:space="preserve">  A bias can be placed on one or more of the movement directions to help </w:t>
      </w:r>
      <w:r w:rsidR="005F75A7">
        <w:t xml:space="preserve">control the movement of </w:t>
      </w:r>
      <w:r w:rsidR="00641D92">
        <w:t>ducks around the screen.</w:t>
      </w:r>
    </w:p>
    <w:p w:rsidR="001474A9" w:rsidRDefault="001474A9" w:rsidP="00733F5D">
      <w:r>
        <w:t xml:space="preserve">The example below shows the list of random </w:t>
      </w:r>
      <w:r w:rsidR="00A7295C">
        <w:t>‘</w:t>
      </w:r>
      <w:r>
        <w:t>next move</w:t>
      </w:r>
      <w:r w:rsidR="00A7295C">
        <w:t>s’</w:t>
      </w:r>
      <w:r>
        <w:t xml:space="preserve"> that </w:t>
      </w:r>
      <w:r w:rsidR="009F0736">
        <w:t>could be selected</w:t>
      </w:r>
      <w:r>
        <w:t xml:space="preserve"> if the </w:t>
      </w:r>
      <w:r w:rsidR="00A7295C">
        <w:t>previous</w:t>
      </w:r>
      <w:r>
        <w:t xml:space="preserve"> move made was ‘Left’.</w:t>
      </w:r>
    </w:p>
    <w:p w:rsidR="00C21108" w:rsidRDefault="00C21108" w:rsidP="00733F5D"/>
    <w:p w:rsidR="001474A9" w:rsidRDefault="00A7295C" w:rsidP="00733F5D">
      <w:r>
        <w:t>Options</w:t>
      </w:r>
      <w:r w:rsidR="001474A9">
        <w:t>:</w:t>
      </w:r>
      <w:r>
        <w:tab/>
      </w:r>
      <w:r w:rsidR="001474A9">
        <w:t xml:space="preserve"> (Left, Left, </w:t>
      </w:r>
      <w:r w:rsidR="00C4780F">
        <w:t>Left-to-</w:t>
      </w:r>
      <w:r w:rsidR="001474A9">
        <w:t>Right, Left-and-Up, Left-and-Down, Left-and-Down)</w:t>
      </w:r>
    </w:p>
    <w:p w:rsidR="001474A9" w:rsidRDefault="001474A9" w:rsidP="00A7295C">
      <w:pPr>
        <w:ind w:left="2880" w:hanging="1440"/>
      </w:pPr>
      <w:r>
        <w:t xml:space="preserve">Add ‘Left-and-Forward’ </w:t>
      </w:r>
      <w:r w:rsidR="007F62C1">
        <w:tab/>
      </w:r>
      <w:r>
        <w:t>if Duck not at minimum depth</w:t>
      </w:r>
    </w:p>
    <w:p w:rsidR="001474A9" w:rsidRDefault="001474A9" w:rsidP="00A7295C">
      <w:pPr>
        <w:ind w:left="2880" w:hanging="1440"/>
      </w:pPr>
      <w:r>
        <w:t xml:space="preserve">Add ‘Left-and-Back’ </w:t>
      </w:r>
      <w:r w:rsidR="007F62C1">
        <w:tab/>
      </w:r>
      <w:r w:rsidR="007F62C1">
        <w:tab/>
      </w:r>
      <w:r>
        <w:t>if Duck not at maximum depth</w:t>
      </w:r>
    </w:p>
    <w:p w:rsidR="001474A9" w:rsidRDefault="001474A9" w:rsidP="00A7295C">
      <w:pPr>
        <w:ind w:left="2880" w:hanging="1440"/>
      </w:pPr>
      <w:r>
        <w:t xml:space="preserve">Add ‘Left-and-Back’ </w:t>
      </w:r>
      <w:r w:rsidR="007F62C1">
        <w:tab/>
      </w:r>
      <w:r w:rsidR="007F62C1">
        <w:tab/>
      </w:r>
      <w:r>
        <w:t>if Duck is at the minimum depth</w:t>
      </w:r>
    </w:p>
    <w:p w:rsidR="00701F42" w:rsidRDefault="001474A9" w:rsidP="00A7295C">
      <w:pPr>
        <w:ind w:left="2880" w:hanging="1440"/>
      </w:pPr>
      <w:r>
        <w:t>Add ‘Left-and-Forward’</w:t>
      </w:r>
      <w:r w:rsidR="007F62C1">
        <w:tab/>
      </w:r>
      <w:r>
        <w:t>if Duck is at the maximum depth</w:t>
      </w:r>
      <w:r w:rsidR="00701F42">
        <w:t xml:space="preserve"> </w:t>
      </w:r>
    </w:p>
    <w:p w:rsidR="00C21108" w:rsidRDefault="00C21108" w:rsidP="00C21108">
      <w:pPr>
        <w:ind w:left="2880" w:hanging="720"/>
      </w:pPr>
      <w:r>
        <w:t>Figure 2.4 Random Movement Selection</w:t>
      </w:r>
    </w:p>
    <w:p w:rsidR="009F0736" w:rsidRDefault="009F0736" w:rsidP="00C4780F">
      <w:r>
        <w:lastRenderedPageBreak/>
        <w:t xml:space="preserve">Please note </w:t>
      </w:r>
      <w:r w:rsidR="00A7295C">
        <w:t>the duplication of ‘Left’ and ‘Left-and-Down’ op</w:t>
      </w:r>
      <w:r w:rsidR="00C4780F">
        <w:t xml:space="preserve">tions to give a bias to move in </w:t>
      </w:r>
      <w:r w:rsidR="00A7295C">
        <w:t>these directions.</w:t>
      </w:r>
    </w:p>
    <w:p w:rsidR="00A7295C" w:rsidRDefault="00A7295C" w:rsidP="00C4780F">
      <w:r>
        <w:t xml:space="preserve">For each direction of movement, a repeat option can be applied. </w:t>
      </w:r>
      <w:r w:rsidR="007A1470">
        <w:t xml:space="preserve"> </w:t>
      </w:r>
      <w:r>
        <w:t>This could be a random number of repeats within a range or a set number.</w:t>
      </w:r>
      <w:r w:rsidR="00C4780F">
        <w:t xml:space="preserve"> </w:t>
      </w:r>
    </w:p>
    <w:p w:rsidR="007F62C1" w:rsidRDefault="00555B1F" w:rsidP="00C4780F">
      <w:r>
        <w:t xml:space="preserve">There is a different </w:t>
      </w:r>
      <w:r w:rsidR="007F62C1">
        <w:t xml:space="preserve">list of ‘next move’ options </w:t>
      </w:r>
      <w:r>
        <w:t>available if a duck is trying to avoid another duck, this is because</w:t>
      </w:r>
      <w:r w:rsidR="00C4780F">
        <w:t xml:space="preserve"> the </w:t>
      </w:r>
      <w:r w:rsidR="007F62C1">
        <w:t xml:space="preserve">emphasis </w:t>
      </w:r>
      <w:r>
        <w:t>has changed to ‘moving away’ from the duck rather than ‘allowable moves from a previous direction’.</w:t>
      </w:r>
    </w:p>
    <w:p w:rsidR="00C4780F" w:rsidRDefault="00C4780F" w:rsidP="00C4780F">
      <w:r>
        <w:t xml:space="preserve">Movement types can be linked to other movement types, so that sequences </w:t>
      </w:r>
      <w:r w:rsidR="0040224A">
        <w:t>of movements</w:t>
      </w:r>
      <w:r>
        <w:t xml:space="preserve"> can be created like the ‘Right-to-Left’ option that will fly up to the left, </w:t>
      </w:r>
      <w:r w:rsidR="0040224A">
        <w:t>and then</w:t>
      </w:r>
      <w:r>
        <w:t xml:space="preserve"> fly up to the right before flying right. There is no limit to the number of move</w:t>
      </w:r>
      <w:r w:rsidR="0040224A">
        <w:t>s that can be linked together, but this sequence will end during Duck or Edge avoidance.</w:t>
      </w:r>
    </w:p>
    <w:p w:rsidR="0040224A" w:rsidRDefault="0040224A" w:rsidP="00C4780F">
      <w:r>
        <w:t xml:space="preserve">Each movement </w:t>
      </w:r>
      <w:r w:rsidR="005D1851">
        <w:t xml:space="preserve">type also has a set trajectory and distance associated with it, with different x and y movement amounts in pixels for each depth of duck, so that </w:t>
      </w:r>
      <w:r w:rsidR="00D17478">
        <w:t>large</w:t>
      </w:r>
      <w:r w:rsidR="005D1851">
        <w:t xml:space="preserve"> duck</w:t>
      </w:r>
      <w:r w:rsidR="00D17478">
        <w:t>s</w:t>
      </w:r>
      <w:r w:rsidR="005D1851">
        <w:t xml:space="preserve"> can move at different angles and distances </w:t>
      </w:r>
      <w:r w:rsidR="00D17478">
        <w:t>to small</w:t>
      </w:r>
      <w:r w:rsidR="00D27D76">
        <w:t>er</w:t>
      </w:r>
      <w:r w:rsidR="00D17478">
        <w:t xml:space="preserve"> ducks.</w:t>
      </w:r>
    </w:p>
    <w:p w:rsidR="00D27D76" w:rsidRDefault="00D27D76" w:rsidP="001474A9"/>
    <w:p w:rsidR="00D27D76" w:rsidRDefault="00D27D76" w:rsidP="001474A9">
      <w:r>
        <w:t xml:space="preserve">I decided </w:t>
      </w:r>
      <w:r w:rsidR="003F2D3F">
        <w:t>on</w:t>
      </w:r>
      <w:r>
        <w:t xml:space="preserve"> this algorithm for the movement of ducks because it lends itself to change. The movement of ducks can be analyzed, and change</w:t>
      </w:r>
      <w:r w:rsidR="003F2D3F">
        <w:t>s</w:t>
      </w:r>
      <w:r>
        <w:t xml:space="preserve"> quickly applied to modify behavior</w:t>
      </w:r>
      <w:r w:rsidR="003F2D3F">
        <w:t xml:space="preserve"> and make the movement seem more realistic, or </w:t>
      </w:r>
      <w:r w:rsidR="00FD0F54">
        <w:t>chaotic</w:t>
      </w:r>
      <w:r w:rsidR="003F2D3F">
        <w:t xml:space="preserve"> depending on what </w:t>
      </w:r>
      <w:r w:rsidR="00FD0F54">
        <w:t>you are</w:t>
      </w:r>
      <w:r w:rsidR="003F2D3F">
        <w:t xml:space="preserve"> looking for.</w:t>
      </w:r>
      <w:r>
        <w:t xml:space="preserve"> Full control is given to movement by changing a number of variables</w:t>
      </w:r>
    </w:p>
    <w:p w:rsidR="00701F42" w:rsidRDefault="00701F42" w:rsidP="00701F42">
      <w:pPr>
        <w:ind w:left="2880" w:hanging="2880"/>
      </w:pPr>
    </w:p>
    <w:p w:rsidR="00BB5241" w:rsidRDefault="008C2562" w:rsidP="00733F5D">
      <w:r>
        <w:t>Collision Detection</w:t>
      </w:r>
      <w:r w:rsidR="00D95B78">
        <w:t>:</w:t>
      </w:r>
    </w:p>
    <w:p w:rsidR="00FA134A" w:rsidRDefault="002B233E" w:rsidP="00733F5D">
      <w:r>
        <w:t xml:space="preserve">Ducks </w:t>
      </w:r>
      <w:r w:rsidR="00605AA0">
        <w:t>are only allowed to go</w:t>
      </w:r>
      <w:r>
        <w:t xml:space="preserve"> between depths into the canvas by moving backwards or forwards. </w:t>
      </w:r>
      <w:r w:rsidR="008C2562">
        <w:t xml:space="preserve"> </w:t>
      </w:r>
      <w:r>
        <w:t xml:space="preserve">If they are moving up or down within a zone a check has to be made to make sure the edge of their </w:t>
      </w:r>
      <w:r w:rsidR="00605AA0">
        <w:t xml:space="preserve">current </w:t>
      </w:r>
      <w:r>
        <w:t xml:space="preserve">zone </w:t>
      </w:r>
      <w:r w:rsidR="00C37EAE">
        <w:t>is not about to be</w:t>
      </w:r>
      <w:r>
        <w:t xml:space="preserve"> </w:t>
      </w:r>
      <w:r w:rsidR="00605AA0">
        <w:t>reached</w:t>
      </w:r>
      <w:r>
        <w:t>. The table below checks the maximum y coordinate allowed for a duck in a certain area and if their subsequent move would take them past the maximum</w:t>
      </w:r>
      <w:r w:rsidR="00C37EAE">
        <w:t xml:space="preserve"> </w:t>
      </w:r>
      <w:r w:rsidR="00E937CC">
        <w:t xml:space="preserve">the </w:t>
      </w:r>
      <w:r w:rsidR="00226B94">
        <w:t>move</w:t>
      </w:r>
      <w:r w:rsidR="00C37EAE">
        <w:t xml:space="preserve"> </w:t>
      </w:r>
      <w:r w:rsidR="003302FD">
        <w:t>is replace</w:t>
      </w:r>
      <w:r w:rsidR="00FD0F54">
        <w:t>d</w:t>
      </w:r>
      <w:r w:rsidR="003302FD">
        <w:t xml:space="preserve"> with one that takes</w:t>
      </w:r>
      <w:r w:rsidR="00C37EAE">
        <w:t xml:space="preserve"> them away</w:t>
      </w:r>
      <w:r w:rsidR="007E6BF4">
        <w:t xml:space="preserve"> </w:t>
      </w:r>
      <w:r>
        <w:t xml:space="preserve">for the </w:t>
      </w:r>
      <w:r w:rsidR="00226B94">
        <w:t xml:space="preserve">Edge. </w:t>
      </w:r>
    </w:p>
    <w:tbl>
      <w:tblPr>
        <w:tblStyle w:val="TableGrid"/>
        <w:tblW w:w="0" w:type="auto"/>
        <w:tblLook w:val="04A0" w:firstRow="1" w:lastRow="0" w:firstColumn="1" w:lastColumn="0" w:noHBand="0" w:noVBand="1"/>
      </w:tblPr>
      <w:tblGrid>
        <w:gridCol w:w="1706"/>
        <w:gridCol w:w="1706"/>
        <w:gridCol w:w="1706"/>
        <w:gridCol w:w="1706"/>
        <w:gridCol w:w="1706"/>
      </w:tblGrid>
      <w:tr w:rsidR="00FA134A" w:rsidTr="00FA134A">
        <w:trPr>
          <w:trHeight w:val="266"/>
        </w:trPr>
        <w:tc>
          <w:tcPr>
            <w:tcW w:w="1706" w:type="dxa"/>
          </w:tcPr>
          <w:p w:rsidR="00FA134A" w:rsidRDefault="00FA134A" w:rsidP="00733F5D"/>
        </w:tc>
        <w:tc>
          <w:tcPr>
            <w:tcW w:w="6824" w:type="dxa"/>
            <w:gridSpan w:val="4"/>
          </w:tcPr>
          <w:p w:rsidR="00FA134A" w:rsidRDefault="00FA134A" w:rsidP="00733F5D">
            <w:r>
              <w:t xml:space="preserve">                                    Zone Edge Detection Table</w:t>
            </w:r>
          </w:p>
        </w:tc>
      </w:tr>
      <w:tr w:rsidR="00FA134A" w:rsidTr="00FA134A">
        <w:trPr>
          <w:trHeight w:val="266"/>
        </w:trPr>
        <w:tc>
          <w:tcPr>
            <w:tcW w:w="1706" w:type="dxa"/>
          </w:tcPr>
          <w:p w:rsidR="00FA134A" w:rsidRDefault="00FA134A" w:rsidP="00733F5D"/>
        </w:tc>
        <w:tc>
          <w:tcPr>
            <w:tcW w:w="1706" w:type="dxa"/>
          </w:tcPr>
          <w:p w:rsidR="00FA134A" w:rsidRDefault="00FA134A" w:rsidP="00733F5D">
            <w:r>
              <w:t xml:space="preserve">     Depth 0</w:t>
            </w:r>
          </w:p>
        </w:tc>
        <w:tc>
          <w:tcPr>
            <w:tcW w:w="1706" w:type="dxa"/>
          </w:tcPr>
          <w:p w:rsidR="00FA134A" w:rsidRDefault="00FA134A" w:rsidP="00733F5D">
            <w:r>
              <w:t xml:space="preserve">      Depth 1</w:t>
            </w:r>
          </w:p>
        </w:tc>
        <w:tc>
          <w:tcPr>
            <w:tcW w:w="1706" w:type="dxa"/>
          </w:tcPr>
          <w:p w:rsidR="00FA134A" w:rsidRDefault="00FA134A" w:rsidP="00733F5D">
            <w:r>
              <w:t xml:space="preserve">     Depth 2</w:t>
            </w:r>
          </w:p>
        </w:tc>
        <w:tc>
          <w:tcPr>
            <w:tcW w:w="1706" w:type="dxa"/>
          </w:tcPr>
          <w:p w:rsidR="00FA134A" w:rsidRDefault="00FA134A" w:rsidP="00733F5D">
            <w:r>
              <w:t xml:space="preserve">     Depth 3</w:t>
            </w:r>
          </w:p>
        </w:tc>
      </w:tr>
      <w:tr w:rsidR="00FA134A" w:rsidTr="00FA134A">
        <w:trPr>
          <w:trHeight w:val="278"/>
        </w:trPr>
        <w:tc>
          <w:tcPr>
            <w:tcW w:w="1706" w:type="dxa"/>
          </w:tcPr>
          <w:p w:rsidR="00FA134A" w:rsidRDefault="00FA134A" w:rsidP="00733F5D">
            <w:r>
              <w:t>Depth End</w:t>
            </w:r>
          </w:p>
        </w:tc>
        <w:tc>
          <w:tcPr>
            <w:tcW w:w="1706" w:type="dxa"/>
          </w:tcPr>
          <w:p w:rsidR="00FA134A" w:rsidRDefault="00FA134A" w:rsidP="00733F5D">
            <w:r>
              <w:t xml:space="preserve">         899</w:t>
            </w:r>
          </w:p>
        </w:tc>
        <w:tc>
          <w:tcPr>
            <w:tcW w:w="1706" w:type="dxa"/>
          </w:tcPr>
          <w:p w:rsidR="00FA134A" w:rsidRDefault="00FA134A" w:rsidP="00733F5D">
            <w:r>
              <w:t xml:space="preserve">         676</w:t>
            </w:r>
          </w:p>
        </w:tc>
        <w:tc>
          <w:tcPr>
            <w:tcW w:w="1706" w:type="dxa"/>
          </w:tcPr>
          <w:p w:rsidR="00FA134A" w:rsidRDefault="00FA134A" w:rsidP="00733F5D">
            <w:r>
              <w:t xml:space="preserve">         451</w:t>
            </w:r>
          </w:p>
        </w:tc>
        <w:tc>
          <w:tcPr>
            <w:tcW w:w="1706" w:type="dxa"/>
          </w:tcPr>
          <w:p w:rsidR="00FA134A" w:rsidRDefault="00FA134A" w:rsidP="00733F5D">
            <w:r>
              <w:t xml:space="preserve">         226</w:t>
            </w:r>
          </w:p>
        </w:tc>
      </w:tr>
      <w:tr w:rsidR="00FA134A" w:rsidTr="00FA134A">
        <w:trPr>
          <w:trHeight w:val="266"/>
        </w:trPr>
        <w:tc>
          <w:tcPr>
            <w:tcW w:w="1706" w:type="dxa"/>
          </w:tcPr>
          <w:p w:rsidR="00FA134A" w:rsidRDefault="00FA134A" w:rsidP="00733F5D">
            <w:r>
              <w:t>Depth Edge</w:t>
            </w:r>
          </w:p>
        </w:tc>
        <w:tc>
          <w:tcPr>
            <w:tcW w:w="1706" w:type="dxa"/>
          </w:tcPr>
          <w:p w:rsidR="00FA134A" w:rsidRDefault="00FA134A" w:rsidP="00733F5D">
            <w:r>
              <w:t xml:space="preserve">           30</w:t>
            </w:r>
          </w:p>
        </w:tc>
        <w:tc>
          <w:tcPr>
            <w:tcW w:w="1706" w:type="dxa"/>
          </w:tcPr>
          <w:p w:rsidR="00FA134A" w:rsidRDefault="00FA134A" w:rsidP="00733F5D">
            <w:r>
              <w:t xml:space="preserve">           25</w:t>
            </w:r>
          </w:p>
        </w:tc>
        <w:tc>
          <w:tcPr>
            <w:tcW w:w="1706" w:type="dxa"/>
          </w:tcPr>
          <w:p w:rsidR="00FA134A" w:rsidRDefault="00FA134A" w:rsidP="00733F5D">
            <w:r>
              <w:t xml:space="preserve">           17</w:t>
            </w:r>
          </w:p>
        </w:tc>
        <w:tc>
          <w:tcPr>
            <w:tcW w:w="1706" w:type="dxa"/>
          </w:tcPr>
          <w:p w:rsidR="00FA134A" w:rsidRDefault="00FA134A" w:rsidP="00733F5D">
            <w:r>
              <w:t xml:space="preserve">            8</w:t>
            </w:r>
          </w:p>
        </w:tc>
      </w:tr>
    </w:tbl>
    <w:p w:rsidR="008C2562" w:rsidRDefault="00FA134A" w:rsidP="00733F5D">
      <w:r>
        <w:t xml:space="preserve"> </w:t>
      </w:r>
      <w:r>
        <w:tab/>
      </w:r>
      <w:r>
        <w:tab/>
      </w:r>
      <w:r>
        <w:tab/>
        <w:t xml:space="preserve">Figure </w:t>
      </w:r>
      <w:r w:rsidR="00226B94">
        <w:t>2.</w:t>
      </w:r>
      <w:r w:rsidR="00C21108">
        <w:t>5</w:t>
      </w:r>
      <w:r w:rsidR="00226B94">
        <w:t xml:space="preserve"> Zone</w:t>
      </w:r>
      <w:r>
        <w:t xml:space="preserve"> Extremity Detection</w:t>
      </w:r>
    </w:p>
    <w:p w:rsidR="00FA134A" w:rsidRDefault="00787B3F" w:rsidP="00FA134A">
      <w:r>
        <w:t xml:space="preserve">Ducks </w:t>
      </w:r>
      <w:r w:rsidR="00FD0F54">
        <w:t>also do their best to avoid other ducks at the same depth to themselves. If ducks are on different levels the ducks at the highest depth will always appear under ducks at a lower depth that are closer to front, this makes the scene more realistic.</w:t>
      </w:r>
    </w:p>
    <w:p w:rsidR="008C2562" w:rsidRDefault="008C2562" w:rsidP="00733F5D"/>
    <w:p w:rsidR="00BB5241" w:rsidRDefault="00BB5241" w:rsidP="00733F5D">
      <w:r>
        <w:t>Shooting the Ducks</w:t>
      </w:r>
      <w:r w:rsidR="003B7A20">
        <w:t>:</w:t>
      </w:r>
    </w:p>
    <w:p w:rsidR="00424573" w:rsidRDefault="003B7A20" w:rsidP="00733F5D">
      <w:r>
        <w:t>A red rifle crosshair</w:t>
      </w:r>
      <w:r w:rsidR="00FD0F54">
        <w:t xml:space="preserve"> (Figure 2.6)</w:t>
      </w:r>
      <w:r>
        <w:t xml:space="preserve"> now replaces the mouse </w:t>
      </w:r>
      <w:r w:rsidR="00424573">
        <w:t>pointer [</w:t>
      </w:r>
      <w:r w:rsidR="00E3744E">
        <w:t>2]</w:t>
      </w:r>
      <w:r>
        <w:t xml:space="preserve">. You shoot the rifle by clicking the mouse </w:t>
      </w:r>
      <w:r w:rsidR="008C2562">
        <w:t xml:space="preserve">button </w:t>
      </w:r>
      <w:r>
        <w:t>and the sound of a rifle can be heard</w:t>
      </w:r>
      <w:r w:rsidR="00B67140">
        <w:t xml:space="preserve"> [7]</w:t>
      </w:r>
      <w:r>
        <w:t xml:space="preserve">. You score points by shooting a duck while the duck is under the crosshair. </w:t>
      </w:r>
    </w:p>
    <w:p w:rsidR="00424573" w:rsidRDefault="00424573" w:rsidP="00424573">
      <w:pPr>
        <w:ind w:left="2880" w:firstLine="720"/>
      </w:pPr>
      <w:r>
        <w:rPr>
          <w:noProof/>
          <w:lang w:val="en-GB" w:eastAsia="en-GB"/>
        </w:rPr>
        <w:drawing>
          <wp:inline distT="0" distB="0" distL="0" distR="0" wp14:anchorId="033540AD" wp14:editId="2CFEDDA1">
            <wp:extent cx="495300" cy="49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rsidR="00424573" w:rsidRDefault="00424573" w:rsidP="00424573">
      <w:pPr>
        <w:ind w:left="2160" w:firstLine="720"/>
      </w:pPr>
      <w:r>
        <w:t>Figure 2.6 Crosshair Rifle Site</w:t>
      </w:r>
    </w:p>
    <w:p w:rsidR="00424573" w:rsidRDefault="00424573" w:rsidP="00733F5D"/>
    <w:p w:rsidR="003B7A20" w:rsidRDefault="003B7A20" w:rsidP="00733F5D">
      <w:r>
        <w:t>The amount of points you score depends on where you hit the duck and the size of the duck being hit</w:t>
      </w:r>
      <w:r w:rsidR="00D95B78">
        <w:t xml:space="preserve">. </w:t>
      </w:r>
      <w:r w:rsidR="008C2562">
        <w:t>Each duck is split up into two shooting zones (Head and Body). The coordinated for both shooting zone</w:t>
      </w:r>
      <w:r w:rsidR="00424573">
        <w:t>s</w:t>
      </w:r>
      <w:r w:rsidR="008C2562">
        <w:t xml:space="preserve"> are stored in different arrays that are checked </w:t>
      </w:r>
      <w:r w:rsidR="00424573">
        <w:t>every time</w:t>
      </w:r>
      <w:r w:rsidR="008C2562">
        <w:t xml:space="preserve"> a shot has been made to see if the coordinates for the </w:t>
      </w:r>
      <w:r w:rsidR="00424573">
        <w:t>gunshot</w:t>
      </w:r>
      <w:r w:rsidR="008C2562">
        <w:t xml:space="preserve"> are </w:t>
      </w:r>
      <w:r w:rsidR="00424573">
        <w:t>within</w:t>
      </w:r>
      <w:r w:rsidR="008C2562">
        <w:t xml:space="preserve"> the coordinated of either a ducks head or body. </w:t>
      </w:r>
      <w:r w:rsidR="00D95B78">
        <w:t xml:space="preserve">To separate the coordinates for the head and the body the </w:t>
      </w:r>
      <w:proofErr w:type="spellStart"/>
      <w:r w:rsidR="00D95B78">
        <w:t>x,y</w:t>
      </w:r>
      <w:proofErr w:type="spellEnd"/>
      <w:r w:rsidR="00D95B78">
        <w:t xml:space="preserve"> coordinated for the top left and bottom right for each head and body are stored in arrays</w:t>
      </w:r>
      <w:r w:rsidR="00424573">
        <w:t>.</w:t>
      </w:r>
    </w:p>
    <w:p w:rsidR="00AB2CF2" w:rsidRDefault="00AB2CF2" w:rsidP="00733F5D"/>
    <w:tbl>
      <w:tblPr>
        <w:tblStyle w:val="TableGrid"/>
        <w:tblW w:w="0" w:type="auto"/>
        <w:tblLook w:val="04A0" w:firstRow="1" w:lastRow="0" w:firstColumn="1" w:lastColumn="0" w:noHBand="0" w:noVBand="1"/>
      </w:tblPr>
      <w:tblGrid>
        <w:gridCol w:w="1726"/>
        <w:gridCol w:w="1726"/>
        <w:gridCol w:w="1726"/>
        <w:gridCol w:w="1726"/>
        <w:gridCol w:w="1726"/>
      </w:tblGrid>
      <w:tr w:rsidR="003B7A20" w:rsidTr="003B7A20">
        <w:tc>
          <w:tcPr>
            <w:tcW w:w="1726" w:type="dxa"/>
          </w:tcPr>
          <w:p w:rsidR="003B7A20" w:rsidRDefault="003B7A20" w:rsidP="00733F5D"/>
        </w:tc>
        <w:tc>
          <w:tcPr>
            <w:tcW w:w="6904" w:type="dxa"/>
            <w:gridSpan w:val="4"/>
          </w:tcPr>
          <w:p w:rsidR="003B7A20" w:rsidRDefault="003B7A20" w:rsidP="0044684A">
            <w:r>
              <w:t xml:space="preserve">   </w:t>
            </w:r>
            <w:r w:rsidR="0044684A">
              <w:t xml:space="preserve">Large Duck </w:t>
            </w:r>
            <w:r>
              <w:t xml:space="preserve">         </w:t>
            </w:r>
            <w:r w:rsidR="0044684A">
              <w:t xml:space="preserve">             </w:t>
            </w:r>
            <w:r>
              <w:t xml:space="preserve"> Depth of Duck       </w:t>
            </w:r>
            <w:r w:rsidR="0044684A">
              <w:t xml:space="preserve">                  Small </w:t>
            </w:r>
            <w:r>
              <w:t>Duck</w:t>
            </w:r>
          </w:p>
        </w:tc>
      </w:tr>
      <w:tr w:rsidR="003B7A20" w:rsidTr="003B7A20">
        <w:tc>
          <w:tcPr>
            <w:tcW w:w="1726" w:type="dxa"/>
          </w:tcPr>
          <w:p w:rsidR="003B7A20" w:rsidRDefault="003B7A20" w:rsidP="00733F5D"/>
        </w:tc>
        <w:tc>
          <w:tcPr>
            <w:tcW w:w="1726" w:type="dxa"/>
          </w:tcPr>
          <w:p w:rsidR="003B7A20" w:rsidRDefault="003B7A20" w:rsidP="00733F5D">
            <w:r>
              <w:t xml:space="preserve">      Depth 0</w:t>
            </w:r>
          </w:p>
        </w:tc>
        <w:tc>
          <w:tcPr>
            <w:tcW w:w="1726" w:type="dxa"/>
          </w:tcPr>
          <w:p w:rsidR="003B7A20" w:rsidRDefault="003B7A20" w:rsidP="00733F5D">
            <w:r>
              <w:t xml:space="preserve">      Depth 1</w:t>
            </w:r>
          </w:p>
        </w:tc>
        <w:tc>
          <w:tcPr>
            <w:tcW w:w="1726" w:type="dxa"/>
          </w:tcPr>
          <w:p w:rsidR="003B7A20" w:rsidRDefault="003B7A20" w:rsidP="00733F5D">
            <w:r>
              <w:t xml:space="preserve">      Depth 2</w:t>
            </w:r>
          </w:p>
        </w:tc>
        <w:tc>
          <w:tcPr>
            <w:tcW w:w="1726" w:type="dxa"/>
          </w:tcPr>
          <w:p w:rsidR="003B7A20" w:rsidRDefault="003B7A20" w:rsidP="00733F5D">
            <w:r>
              <w:t xml:space="preserve">      Depth 3</w:t>
            </w:r>
          </w:p>
        </w:tc>
      </w:tr>
      <w:tr w:rsidR="003B7A20" w:rsidTr="003B7A20">
        <w:tc>
          <w:tcPr>
            <w:tcW w:w="1726" w:type="dxa"/>
          </w:tcPr>
          <w:p w:rsidR="003B7A20" w:rsidRDefault="003B7A20" w:rsidP="00733F5D">
            <w:r>
              <w:t>Head Shot</w:t>
            </w:r>
          </w:p>
        </w:tc>
        <w:tc>
          <w:tcPr>
            <w:tcW w:w="1726" w:type="dxa"/>
          </w:tcPr>
          <w:p w:rsidR="003B7A20" w:rsidRDefault="003B7A20" w:rsidP="00733F5D">
            <w:r>
              <w:t xml:space="preserve">          150</w:t>
            </w:r>
          </w:p>
        </w:tc>
        <w:tc>
          <w:tcPr>
            <w:tcW w:w="1726" w:type="dxa"/>
          </w:tcPr>
          <w:p w:rsidR="003B7A20" w:rsidRDefault="009F1783" w:rsidP="009F1783">
            <w:r>
              <w:t>170</w:t>
            </w:r>
          </w:p>
        </w:tc>
        <w:tc>
          <w:tcPr>
            <w:tcW w:w="1726" w:type="dxa"/>
          </w:tcPr>
          <w:p w:rsidR="003B7A20" w:rsidRDefault="009F1783" w:rsidP="00733F5D">
            <w:r>
              <w:t>190</w:t>
            </w:r>
          </w:p>
        </w:tc>
        <w:tc>
          <w:tcPr>
            <w:tcW w:w="1726" w:type="dxa"/>
          </w:tcPr>
          <w:p w:rsidR="003B7A20" w:rsidRDefault="009F1783" w:rsidP="0044684A">
            <w:r>
              <w:t>2</w:t>
            </w:r>
            <w:r w:rsidR="0044684A">
              <w:t>4</w:t>
            </w:r>
            <w:r>
              <w:t>0</w:t>
            </w:r>
          </w:p>
        </w:tc>
      </w:tr>
      <w:tr w:rsidR="003B7A20" w:rsidTr="003B7A20">
        <w:tc>
          <w:tcPr>
            <w:tcW w:w="1726" w:type="dxa"/>
          </w:tcPr>
          <w:p w:rsidR="003B7A20" w:rsidRDefault="003B7A20" w:rsidP="00733F5D">
            <w:r>
              <w:t>Body Shot</w:t>
            </w:r>
          </w:p>
        </w:tc>
        <w:tc>
          <w:tcPr>
            <w:tcW w:w="1726" w:type="dxa"/>
          </w:tcPr>
          <w:p w:rsidR="003B7A20" w:rsidRDefault="003B7A20" w:rsidP="00733F5D">
            <w:r>
              <w:t xml:space="preserve">          100</w:t>
            </w:r>
          </w:p>
        </w:tc>
        <w:tc>
          <w:tcPr>
            <w:tcW w:w="1726" w:type="dxa"/>
          </w:tcPr>
          <w:p w:rsidR="003B7A20" w:rsidRDefault="009F1783" w:rsidP="00733F5D">
            <w:r>
              <w:t>120</w:t>
            </w:r>
          </w:p>
        </w:tc>
        <w:tc>
          <w:tcPr>
            <w:tcW w:w="1726" w:type="dxa"/>
          </w:tcPr>
          <w:p w:rsidR="003B7A20" w:rsidRDefault="009F1783" w:rsidP="00733F5D">
            <w:r>
              <w:t>140</w:t>
            </w:r>
          </w:p>
        </w:tc>
        <w:tc>
          <w:tcPr>
            <w:tcW w:w="1726" w:type="dxa"/>
          </w:tcPr>
          <w:p w:rsidR="003B7A20" w:rsidRDefault="009F1783" w:rsidP="00733F5D">
            <w:r>
              <w:t>160</w:t>
            </w:r>
          </w:p>
        </w:tc>
      </w:tr>
    </w:tbl>
    <w:p w:rsidR="003B7A20" w:rsidRDefault="009F1783" w:rsidP="00733F5D">
      <w:r>
        <w:tab/>
      </w:r>
      <w:r>
        <w:tab/>
      </w:r>
      <w:r>
        <w:tab/>
      </w:r>
      <w:r>
        <w:tab/>
        <w:t xml:space="preserve">Figure </w:t>
      </w:r>
      <w:r w:rsidR="00424573">
        <w:t>2.7 Points</w:t>
      </w:r>
      <w:r>
        <w:t xml:space="preserve"> awarded per hit.</w:t>
      </w:r>
    </w:p>
    <w:p w:rsidR="009F1783" w:rsidRDefault="009F1783" w:rsidP="00733F5D"/>
    <w:p w:rsidR="00E3744E" w:rsidRDefault="00E3744E" w:rsidP="00E3744E">
      <w:pPr>
        <w:pStyle w:val="Heading1"/>
      </w:pPr>
      <w:r>
        <w:t>3: Conclusion</w:t>
      </w:r>
    </w:p>
    <w:p w:rsidR="00572031" w:rsidRDefault="00572031" w:rsidP="00733F5D"/>
    <w:p w:rsidR="00073E93" w:rsidRDefault="00073E93" w:rsidP="00733F5D">
      <w:r>
        <w:t>Did the project achieve its aim?</w:t>
      </w:r>
    </w:p>
    <w:p w:rsidR="00073E93" w:rsidRDefault="00073E93" w:rsidP="00733F5D">
      <w:r>
        <w:t>If the aim was to complete the original specification, then no it did not achieve its aim. However, the original ideas would have taken too long to incorporate</w:t>
      </w:r>
      <w:r w:rsidR="007646A7">
        <w:t>,</w:t>
      </w:r>
      <w:r>
        <w:t xml:space="preserve"> and they exceeded the level required for a distinction. The change of emphasis was the right decision with a mix of </w:t>
      </w:r>
      <w:r w:rsidR="007646A7">
        <w:t>features/</w:t>
      </w:r>
      <w:r>
        <w:t>function</w:t>
      </w:r>
      <w:r w:rsidR="007646A7">
        <w:t>ality</w:t>
      </w:r>
      <w:r>
        <w:t xml:space="preserve"> and extensive use of programming/scripting.</w:t>
      </w:r>
      <w:r w:rsidR="007646A7">
        <w:t xml:space="preserve"> In my opinion, the game achieved its reevaluated aim.</w:t>
      </w:r>
    </w:p>
    <w:p w:rsidR="007646A7" w:rsidRDefault="007646A7" w:rsidP="00733F5D"/>
    <w:p w:rsidR="007646A7" w:rsidRDefault="007646A7" w:rsidP="00733F5D">
      <w:r>
        <w:t>Was the project successful?</w:t>
      </w:r>
    </w:p>
    <w:p w:rsidR="007646A7" w:rsidRDefault="007646A7" w:rsidP="00733F5D">
      <w:r>
        <w:t xml:space="preserve">Most of the hard work </w:t>
      </w:r>
      <w:r w:rsidR="008E7CFC">
        <w:t>went</w:t>
      </w:r>
      <w:r>
        <w:t xml:space="preserve"> into </w:t>
      </w:r>
      <w:r w:rsidR="0036099F">
        <w:t xml:space="preserve">the movement of ducks and </w:t>
      </w:r>
      <w:r>
        <w:t xml:space="preserve">giving </w:t>
      </w:r>
      <w:r w:rsidR="008E7CFC">
        <w:t>a</w:t>
      </w:r>
      <w:r>
        <w:t xml:space="preserve"> </w:t>
      </w:r>
      <w:r w:rsidR="008E7CFC">
        <w:t xml:space="preserve">perception of 3D on a 2D image. </w:t>
      </w:r>
      <w:r w:rsidR="00267A2E">
        <w:t>B</w:t>
      </w:r>
      <w:r w:rsidR="008E7CFC">
        <w:t xml:space="preserve">y </w:t>
      </w:r>
      <w:r w:rsidR="00EC3816">
        <w:t>splitting,</w:t>
      </w:r>
      <w:r w:rsidR="00267A2E">
        <w:t xml:space="preserve"> the background into areas of depth that ducks could fly back </w:t>
      </w:r>
      <w:r w:rsidR="00EC3816">
        <w:t>into</w:t>
      </w:r>
      <w:r w:rsidR="00267A2E">
        <w:t xml:space="preserve"> </w:t>
      </w:r>
      <w:r w:rsidR="00EC3816">
        <w:t xml:space="preserve">while getting smaller, </w:t>
      </w:r>
      <w:r w:rsidR="00267A2E">
        <w:t>and fly forwards out of</w:t>
      </w:r>
      <w:r w:rsidR="00EC3816">
        <w:t xml:space="preserve"> while growing larger</w:t>
      </w:r>
      <w:r w:rsidR="00267A2E">
        <w:t xml:space="preserve">, a perception of 3D </w:t>
      </w:r>
      <w:r w:rsidR="00EC3816">
        <w:t xml:space="preserve">space seems real. An extensive selection of movements and creation of movement sequences also help add to this perception. The </w:t>
      </w:r>
      <w:r w:rsidR="00F16163">
        <w:t xml:space="preserve">design of the program </w:t>
      </w:r>
      <w:r w:rsidR="00EC3816">
        <w:t>affords</w:t>
      </w:r>
      <w:r w:rsidR="006F4658">
        <w:t xml:space="preserve"> ease of</w:t>
      </w:r>
      <w:r w:rsidR="00EC3816">
        <w:t xml:space="preserve"> fine-tuning </w:t>
      </w:r>
      <w:r w:rsidR="006F4658">
        <w:t xml:space="preserve">of movements. Given time and some tweaking an even more </w:t>
      </w:r>
      <w:r w:rsidR="00274FAD">
        <w:t>realistic visual</w:t>
      </w:r>
      <w:r w:rsidR="006F4658">
        <w:t xml:space="preserve"> experience </w:t>
      </w:r>
      <w:r w:rsidR="00145D1B">
        <w:t>could</w:t>
      </w:r>
      <w:r w:rsidR="006F4658">
        <w:t xml:space="preserve"> be created. Adding individual sounds to each duck </w:t>
      </w:r>
      <w:r w:rsidR="00274FAD">
        <w:t xml:space="preserve">where the volume goes up and down while flying back into the image, of flying forwards also helps the </w:t>
      </w:r>
      <w:r w:rsidR="00F6554C">
        <w:t xml:space="preserve">perception. </w:t>
      </w:r>
      <w:r w:rsidR="00274FAD">
        <w:t xml:space="preserve">Given the perception of 3D, extensive programming for movement, animation, image manipulation, </w:t>
      </w:r>
      <w:r w:rsidR="00145D1B">
        <w:t xml:space="preserve">and </w:t>
      </w:r>
      <w:r w:rsidR="00274FAD">
        <w:t xml:space="preserve">particle rain generator, </w:t>
      </w:r>
      <w:r w:rsidR="006F4658">
        <w:t xml:space="preserve"> </w:t>
      </w:r>
      <w:r w:rsidR="00F6554C">
        <w:t>I believe the project was successful.</w:t>
      </w:r>
    </w:p>
    <w:p w:rsidR="0003157D" w:rsidRDefault="0003157D" w:rsidP="00733F5D"/>
    <w:p w:rsidR="007646A7" w:rsidRDefault="008E7CFC" w:rsidP="00733F5D">
      <w:r>
        <w:t xml:space="preserve">What </w:t>
      </w:r>
      <w:r w:rsidR="00145D1B">
        <w:t xml:space="preserve">Future </w:t>
      </w:r>
      <w:r>
        <w:t>Enhancements would be of benefit?</w:t>
      </w:r>
    </w:p>
    <w:p w:rsidR="0003157D" w:rsidRDefault="0003157D" w:rsidP="00733F5D">
      <w:r>
        <w:t xml:space="preserve">Given more </w:t>
      </w:r>
      <w:r w:rsidR="00572031">
        <w:t>time,</w:t>
      </w:r>
      <w:r>
        <w:t xml:space="preserve"> </w:t>
      </w:r>
      <w:r w:rsidR="00C21108">
        <w:t xml:space="preserve">I would </w:t>
      </w:r>
      <w:r w:rsidR="00572031">
        <w:t>love</w:t>
      </w:r>
      <w:r w:rsidR="00C21108">
        <w:t xml:space="preserve"> to have incorporated particle clouds into the design</w:t>
      </w:r>
      <w:r w:rsidR="00572031">
        <w:t xml:space="preserve">. Shown the reflection of the clouds in the water. Created </w:t>
      </w:r>
      <w:r w:rsidR="00C21108">
        <w:t>ripples in the pond when a duck hit the water</w:t>
      </w:r>
      <w:r w:rsidR="00572031">
        <w:t xml:space="preserve">. Created </w:t>
      </w:r>
      <w:r w:rsidR="00C21108">
        <w:t>other objects like balloons coming into view that could be shot</w:t>
      </w:r>
      <w:r w:rsidR="00572031">
        <w:t>,</w:t>
      </w:r>
      <w:r w:rsidR="00C21108">
        <w:t xml:space="preserve"> and either explode killing surrounding ducks, change the rifle to a machine gun, or </w:t>
      </w:r>
      <w:r w:rsidR="00572031">
        <w:t xml:space="preserve">launch a </w:t>
      </w:r>
      <w:r w:rsidR="00C21108">
        <w:t xml:space="preserve">missile that </w:t>
      </w:r>
      <w:r w:rsidR="00572031">
        <w:t xml:space="preserve">could be </w:t>
      </w:r>
      <w:r w:rsidR="00C21108">
        <w:t xml:space="preserve">controlled </w:t>
      </w:r>
      <w:r w:rsidR="00572031">
        <w:t>via</w:t>
      </w:r>
      <w:r w:rsidR="00C21108">
        <w:t xml:space="preserve"> the keyboard. </w:t>
      </w:r>
      <w:r w:rsidR="00572031">
        <w:t xml:space="preserve"> Adding a complete eco system with </w:t>
      </w:r>
      <w:r w:rsidR="00C21108">
        <w:t>Thunder</w:t>
      </w:r>
      <w:r w:rsidR="00572031">
        <w:t>,</w:t>
      </w:r>
      <w:r w:rsidR="00C21108">
        <w:t xml:space="preserve"> an</w:t>
      </w:r>
      <w:r w:rsidR="00572031">
        <w:t xml:space="preserve">d lightning would also be great. </w:t>
      </w:r>
      <w:r w:rsidR="007464F7">
        <w:t>In addition,</w:t>
      </w:r>
      <w:r w:rsidR="00572031">
        <w:t xml:space="preserve"> </w:t>
      </w:r>
      <w:r w:rsidR="007464F7">
        <w:t>allow</w:t>
      </w:r>
      <w:r w:rsidR="00C21108">
        <w:t xml:space="preserve"> ducks </w:t>
      </w:r>
      <w:r w:rsidR="007464F7">
        <w:t xml:space="preserve">to </w:t>
      </w:r>
      <w:r w:rsidR="00C21108">
        <w:t>attack the hunter and possibly win the game.</w:t>
      </w:r>
      <w:r w:rsidR="00572031">
        <w:t xml:space="preserve"> There sh</w:t>
      </w:r>
      <w:r w:rsidR="007464F7">
        <w:t>ould also be a high score table. Allow score to be uploaded to Facebook, Twitter etc. The hunter should be able to se</w:t>
      </w:r>
      <w:r w:rsidR="00F16163">
        <w:t>ll</w:t>
      </w:r>
      <w:r w:rsidR="007464F7">
        <w:t xml:space="preserve"> the ducks and buy goods / upgrades from a store. (Trained hawk controlled via keyboard</w:t>
      </w:r>
      <w:r w:rsidR="00F16163">
        <w:t>, flamethrower</w:t>
      </w:r>
      <w:r w:rsidR="007464F7">
        <w:t>,</w:t>
      </w:r>
      <w:r w:rsidR="00073E93">
        <w:t xml:space="preserve"> bird table and seed).</w:t>
      </w:r>
    </w:p>
    <w:p w:rsidR="00F6554C" w:rsidRDefault="00F6554C" w:rsidP="00F6554C">
      <w:r>
        <w:t>1723 lines of JavaScript source code were written to produce this game</w:t>
      </w:r>
    </w:p>
    <w:p w:rsidR="00F6554C" w:rsidRDefault="00F6554C" w:rsidP="00F6554C"/>
    <w:p w:rsidR="00F6554C" w:rsidRDefault="00F6554C" w:rsidP="00F6554C"/>
    <w:p w:rsidR="00F6554C" w:rsidRDefault="00F6554C" w:rsidP="00F6554C"/>
    <w:p w:rsidR="00F6554C" w:rsidRDefault="00F6554C" w:rsidP="00F6554C"/>
    <w:p w:rsidR="00F6554C" w:rsidRDefault="00F6554C" w:rsidP="00F6554C"/>
    <w:p w:rsidR="00F6554C" w:rsidRDefault="00F6554C" w:rsidP="00F6554C"/>
    <w:p w:rsidR="00F6554C" w:rsidRDefault="00F6554C" w:rsidP="00F6554C"/>
    <w:p w:rsidR="00F6554C" w:rsidRDefault="00F6554C" w:rsidP="00F6554C"/>
    <w:p w:rsidR="00F6554C" w:rsidRDefault="00F6554C" w:rsidP="00F6554C">
      <w:pPr>
        <w:pStyle w:val="Heading1"/>
      </w:pPr>
      <w:r>
        <w:lastRenderedPageBreak/>
        <w:t>4: References</w:t>
      </w:r>
    </w:p>
    <w:p w:rsidR="00F6554C" w:rsidRDefault="00F6554C" w:rsidP="00F6554C"/>
    <w:p w:rsidR="00955BCF" w:rsidRDefault="00813E9F" w:rsidP="00813E9F">
      <w:pPr>
        <w:ind w:left="720" w:hanging="720"/>
      </w:pPr>
      <w:r>
        <w:t>1:</w:t>
      </w:r>
      <w:r>
        <w:tab/>
        <w:t xml:space="preserve">CSS-TRICKS Keyframe Animation Syntax. Available at:                                                              </w:t>
      </w:r>
      <w:r w:rsidR="00955BCF" w:rsidRPr="00955BCF">
        <w:t>https://css-tricks.com/snippets/css/keyframe-animation-syntax/</w:t>
      </w:r>
      <w:r w:rsidR="00017B25">
        <w:t xml:space="preserve">    </w:t>
      </w:r>
    </w:p>
    <w:p w:rsidR="00813E9F" w:rsidRDefault="00813E9F" w:rsidP="00813E9F">
      <w:pPr>
        <w:ind w:left="720" w:hanging="720"/>
      </w:pPr>
      <w:r>
        <w:t>2:</w:t>
      </w:r>
      <w:r>
        <w:tab/>
      </w:r>
      <w:proofErr w:type="spellStart"/>
      <w:r w:rsidRPr="00813E9F">
        <w:t>RealWorld</w:t>
      </w:r>
      <w:proofErr w:type="spellEnd"/>
      <w:r w:rsidRPr="00813E9F">
        <w:t xml:space="preserve"> Graphics - web and application graphic resources</w:t>
      </w:r>
      <w:r>
        <w:t xml:space="preserve">. Available at: </w:t>
      </w:r>
      <w:r w:rsidRPr="00813E9F">
        <w:t>http://www.rw-designer.com/cursor-detail/42287</w:t>
      </w:r>
      <w:r w:rsidR="00017B25">
        <w:t xml:space="preserve">       </w:t>
      </w:r>
    </w:p>
    <w:p w:rsidR="00C3039F" w:rsidRDefault="00813E9F" w:rsidP="00813E9F">
      <w:pPr>
        <w:ind w:left="720" w:hanging="720"/>
      </w:pPr>
      <w:r>
        <w:t>3:</w:t>
      </w:r>
      <w:r>
        <w:tab/>
        <w:t>Steve Fulton 2013. HTML5 Canvas. Available at:</w:t>
      </w:r>
      <w:r w:rsidR="00017B25">
        <w:t xml:space="preserve">    </w:t>
      </w:r>
      <w:r w:rsidRPr="00813E9F">
        <w:t>http://chimera.labs.oreilly.com/books/1234000001654/index.html</w:t>
      </w:r>
      <w:r w:rsidR="00017B25">
        <w:t xml:space="preserve">    </w:t>
      </w:r>
    </w:p>
    <w:p w:rsidR="00C3039F" w:rsidRDefault="00C3039F" w:rsidP="00813E9F">
      <w:pPr>
        <w:ind w:left="720" w:hanging="720"/>
      </w:pPr>
      <w:r>
        <w:t>4:</w:t>
      </w:r>
      <w:r>
        <w:tab/>
        <w:t>WEBAPPERS How to Make Sprite Animations with HTML5 Canvas. Available at:</w:t>
      </w:r>
      <w:r w:rsidR="00017B25">
        <w:t xml:space="preserve">   </w:t>
      </w:r>
      <w:hyperlink r:id="rId12" w:history="1">
        <w:r w:rsidRPr="00140EFA">
          <w:rPr>
            <w:rStyle w:val="Hyperlink"/>
          </w:rPr>
          <w:t>http://www.webappers.com/2013/02/08/how-to-make-sprite-animations-with-html5-canvas/</w:t>
        </w:r>
      </w:hyperlink>
    </w:p>
    <w:p w:rsidR="004948A4" w:rsidRDefault="00C3039F" w:rsidP="00813E9F">
      <w:pPr>
        <w:ind w:left="720" w:hanging="720"/>
      </w:pPr>
      <w:r>
        <w:t>5:</w:t>
      </w:r>
      <w:r>
        <w:tab/>
      </w:r>
      <w:r w:rsidR="004948A4">
        <w:t>Corel Support knowledge base</w:t>
      </w:r>
      <w:r>
        <w:t>.</w:t>
      </w:r>
      <w:r w:rsidR="004948A4">
        <w:t xml:space="preserve"> </w:t>
      </w:r>
      <w:r>
        <w:t xml:space="preserve"> Available at</w:t>
      </w:r>
      <w:r w:rsidR="004948A4">
        <w:t xml:space="preserve">                                                </w:t>
      </w:r>
      <w:r w:rsidR="004948A4" w:rsidRPr="004948A4">
        <w:t>https://support.corel.com/hc/en-us/articles/216435177-How-to-create-an-image-with-a-transparent-background</w:t>
      </w:r>
    </w:p>
    <w:p w:rsidR="00733F5D" w:rsidRDefault="00C3039F" w:rsidP="00813E9F">
      <w:pPr>
        <w:ind w:left="720" w:hanging="720"/>
      </w:pPr>
      <w:r>
        <w:t>6:</w:t>
      </w:r>
      <w:r>
        <w:tab/>
        <w:t>Wallpaper Abyss – Alpha Coders Pond Wallpapers. Available at:</w:t>
      </w:r>
      <w:r w:rsidR="00017B25">
        <w:t xml:space="preserve"> </w:t>
      </w:r>
      <w:hyperlink r:id="rId13" w:history="1">
        <w:r w:rsidR="001F4B51" w:rsidRPr="00140EFA">
          <w:rPr>
            <w:rStyle w:val="Hyperlink"/>
          </w:rPr>
          <w:t>https://wall.alphacoders.com/by_sub_category.php?id=174663</w:t>
        </w:r>
      </w:hyperlink>
    </w:p>
    <w:p w:rsidR="001F4B51" w:rsidRDefault="001F4B51" w:rsidP="00813E9F">
      <w:pPr>
        <w:ind w:left="720" w:hanging="720"/>
      </w:pPr>
      <w:r>
        <w:t>7:</w:t>
      </w:r>
      <w:r>
        <w:tab/>
        <w:t xml:space="preserve">FREE SOUND EFFECTS Gun Sounds. Available at:          </w:t>
      </w:r>
      <w:hyperlink r:id="rId14" w:history="1">
        <w:r w:rsidR="00AF7D46" w:rsidRPr="00140EFA">
          <w:rPr>
            <w:rStyle w:val="Hyperlink"/>
          </w:rPr>
          <w:t>http://soundbible.com/tags-gun.html</w:t>
        </w:r>
      </w:hyperlink>
    </w:p>
    <w:p w:rsidR="00AF7D46" w:rsidRPr="00733F5D" w:rsidRDefault="00AF7D46" w:rsidP="00813E9F">
      <w:pPr>
        <w:ind w:left="720" w:hanging="720"/>
      </w:pPr>
      <w:r>
        <w:t>8:</w:t>
      </w:r>
      <w:r>
        <w:tab/>
      </w:r>
      <w:r w:rsidR="008B7990">
        <w:t>Maestro Game Calls</w:t>
      </w:r>
      <w:r w:rsidR="00423EDE">
        <w:t>. Available at:</w:t>
      </w:r>
      <w:r w:rsidR="00423EDE" w:rsidRPr="00423EDE">
        <w:t xml:space="preserve"> </w:t>
      </w:r>
      <w:r w:rsidR="00423EDE">
        <w:t xml:space="preserve">      </w:t>
      </w:r>
      <w:r w:rsidR="008B7990" w:rsidRPr="008B7990">
        <w:t>http://www.gsmoutdoors.com/maestro/digital-sounds/duck-mallard/</w:t>
      </w:r>
    </w:p>
    <w:sectPr w:rsidR="00AF7D46" w:rsidRPr="00733F5D">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5AD" w:rsidRDefault="003805AD" w:rsidP="00C6554A">
      <w:pPr>
        <w:spacing w:before="0" w:after="0" w:line="240" w:lineRule="auto"/>
      </w:pPr>
      <w:r>
        <w:separator/>
      </w:r>
    </w:p>
  </w:endnote>
  <w:endnote w:type="continuationSeparator" w:id="0">
    <w:p w:rsidR="003805AD" w:rsidRDefault="003805A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FAD" w:rsidRDefault="00274FAD">
    <w:pPr>
      <w:pStyle w:val="Footer"/>
    </w:pPr>
    <w:r>
      <w:t xml:space="preserve">Page </w:t>
    </w:r>
    <w:r>
      <w:fldChar w:fldCharType="begin"/>
    </w:r>
    <w:r>
      <w:instrText xml:space="preserve"> PAGE  \* Arabic  \* MERGEFORMAT </w:instrText>
    </w:r>
    <w:r>
      <w:fldChar w:fldCharType="separate"/>
    </w:r>
    <w:r w:rsidR="003E7140">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5AD" w:rsidRDefault="003805AD" w:rsidP="00C6554A">
      <w:pPr>
        <w:spacing w:before="0" w:after="0" w:line="240" w:lineRule="auto"/>
      </w:pPr>
      <w:r>
        <w:separator/>
      </w:r>
    </w:p>
  </w:footnote>
  <w:footnote w:type="continuationSeparator" w:id="0">
    <w:p w:rsidR="003805AD" w:rsidRDefault="003805A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02E"/>
    <w:rsid w:val="00017B25"/>
    <w:rsid w:val="0003157D"/>
    <w:rsid w:val="000376CE"/>
    <w:rsid w:val="00043463"/>
    <w:rsid w:val="0006696E"/>
    <w:rsid w:val="00073E93"/>
    <w:rsid w:val="000A199D"/>
    <w:rsid w:val="000A215B"/>
    <w:rsid w:val="000E428F"/>
    <w:rsid w:val="000F5BF4"/>
    <w:rsid w:val="00145D1B"/>
    <w:rsid w:val="001474A9"/>
    <w:rsid w:val="0015735A"/>
    <w:rsid w:val="001A4D09"/>
    <w:rsid w:val="001A583E"/>
    <w:rsid w:val="001E1818"/>
    <w:rsid w:val="001F4B51"/>
    <w:rsid w:val="001F4BBE"/>
    <w:rsid w:val="00226B94"/>
    <w:rsid w:val="00230B5E"/>
    <w:rsid w:val="002554CD"/>
    <w:rsid w:val="00256226"/>
    <w:rsid w:val="00267A2E"/>
    <w:rsid w:val="00274FAD"/>
    <w:rsid w:val="0027727E"/>
    <w:rsid w:val="00293B83"/>
    <w:rsid w:val="002A2C15"/>
    <w:rsid w:val="002B233E"/>
    <w:rsid w:val="002B4294"/>
    <w:rsid w:val="00307EF7"/>
    <w:rsid w:val="003302FD"/>
    <w:rsid w:val="00333D0D"/>
    <w:rsid w:val="0036099F"/>
    <w:rsid w:val="00365060"/>
    <w:rsid w:val="003805AD"/>
    <w:rsid w:val="003B7A20"/>
    <w:rsid w:val="003C2F0A"/>
    <w:rsid w:val="003E7140"/>
    <w:rsid w:val="003F2D3F"/>
    <w:rsid w:val="0040224A"/>
    <w:rsid w:val="00423EDE"/>
    <w:rsid w:val="00424573"/>
    <w:rsid w:val="0044684A"/>
    <w:rsid w:val="00453643"/>
    <w:rsid w:val="004652E5"/>
    <w:rsid w:val="004948A4"/>
    <w:rsid w:val="004C049F"/>
    <w:rsid w:val="005000E2"/>
    <w:rsid w:val="00555B1F"/>
    <w:rsid w:val="00572031"/>
    <w:rsid w:val="005C4656"/>
    <w:rsid w:val="005D1851"/>
    <w:rsid w:val="005F75A7"/>
    <w:rsid w:val="00605AA0"/>
    <w:rsid w:val="0062671C"/>
    <w:rsid w:val="00641D92"/>
    <w:rsid w:val="006A3CE7"/>
    <w:rsid w:val="006C4EFC"/>
    <w:rsid w:val="006F4658"/>
    <w:rsid w:val="00701F42"/>
    <w:rsid w:val="00706BD6"/>
    <w:rsid w:val="00733F5D"/>
    <w:rsid w:val="007464F7"/>
    <w:rsid w:val="007646A7"/>
    <w:rsid w:val="00781233"/>
    <w:rsid w:val="00784318"/>
    <w:rsid w:val="00787B3F"/>
    <w:rsid w:val="00795191"/>
    <w:rsid w:val="007A1470"/>
    <w:rsid w:val="007A551E"/>
    <w:rsid w:val="007A5B28"/>
    <w:rsid w:val="007A7C3B"/>
    <w:rsid w:val="007D04DE"/>
    <w:rsid w:val="007E6BF4"/>
    <w:rsid w:val="007F62C1"/>
    <w:rsid w:val="00813E9F"/>
    <w:rsid w:val="00847EEB"/>
    <w:rsid w:val="00854754"/>
    <w:rsid w:val="0087169A"/>
    <w:rsid w:val="008B7990"/>
    <w:rsid w:val="008C2562"/>
    <w:rsid w:val="008E7CFC"/>
    <w:rsid w:val="00904F69"/>
    <w:rsid w:val="0090675B"/>
    <w:rsid w:val="00916B91"/>
    <w:rsid w:val="00955BCF"/>
    <w:rsid w:val="00976B43"/>
    <w:rsid w:val="009947AA"/>
    <w:rsid w:val="009D377B"/>
    <w:rsid w:val="009D3A75"/>
    <w:rsid w:val="009F0736"/>
    <w:rsid w:val="009F1783"/>
    <w:rsid w:val="00A31AD9"/>
    <w:rsid w:val="00A50DCD"/>
    <w:rsid w:val="00A7295C"/>
    <w:rsid w:val="00AB2CF2"/>
    <w:rsid w:val="00AC6E1B"/>
    <w:rsid w:val="00AF7D46"/>
    <w:rsid w:val="00B12251"/>
    <w:rsid w:val="00B12E48"/>
    <w:rsid w:val="00B23134"/>
    <w:rsid w:val="00B67140"/>
    <w:rsid w:val="00BB3615"/>
    <w:rsid w:val="00BB43A0"/>
    <w:rsid w:val="00BB5241"/>
    <w:rsid w:val="00BE3DEE"/>
    <w:rsid w:val="00BF09AA"/>
    <w:rsid w:val="00C1402E"/>
    <w:rsid w:val="00C17521"/>
    <w:rsid w:val="00C21108"/>
    <w:rsid w:val="00C3039F"/>
    <w:rsid w:val="00C37EAE"/>
    <w:rsid w:val="00C4780F"/>
    <w:rsid w:val="00C6554A"/>
    <w:rsid w:val="00C87120"/>
    <w:rsid w:val="00CA3036"/>
    <w:rsid w:val="00CB2BF4"/>
    <w:rsid w:val="00CE07A3"/>
    <w:rsid w:val="00D073F1"/>
    <w:rsid w:val="00D17478"/>
    <w:rsid w:val="00D20AE5"/>
    <w:rsid w:val="00D20B3A"/>
    <w:rsid w:val="00D27D76"/>
    <w:rsid w:val="00D40466"/>
    <w:rsid w:val="00D52C57"/>
    <w:rsid w:val="00D7640C"/>
    <w:rsid w:val="00D95B78"/>
    <w:rsid w:val="00DC5C79"/>
    <w:rsid w:val="00E2143E"/>
    <w:rsid w:val="00E3744E"/>
    <w:rsid w:val="00E41C7A"/>
    <w:rsid w:val="00E43C8B"/>
    <w:rsid w:val="00E937CC"/>
    <w:rsid w:val="00EC3816"/>
    <w:rsid w:val="00EC75AE"/>
    <w:rsid w:val="00ED7C44"/>
    <w:rsid w:val="00F02BA0"/>
    <w:rsid w:val="00F1080D"/>
    <w:rsid w:val="00F16163"/>
    <w:rsid w:val="00F27E37"/>
    <w:rsid w:val="00F35719"/>
    <w:rsid w:val="00F6554C"/>
    <w:rsid w:val="00F9328F"/>
    <w:rsid w:val="00FA134A"/>
    <w:rsid w:val="00FA1711"/>
    <w:rsid w:val="00FD0F54"/>
    <w:rsid w:val="00FE6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CE280"/>
  <w15:chartTrackingRefBased/>
  <w15:docId w15:val="{73216FA9-5365-4DD6-A1F4-E30803D9C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3B7A2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all.alphacoders.com/by_sub_category.php?id=174663"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webappers.com/2013/02/08/how-to-make-sprite-animations-with-html5-canva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undbible.com/tags-gu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4</TotalTime>
  <Pages>9</Pages>
  <Words>2193</Words>
  <Characters>10662</Characters>
  <Application>Microsoft Office Word</Application>
  <DocSecurity>0</DocSecurity>
  <Lines>251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Dixon</dc:creator>
  <cp:keywords/>
  <dc:description/>
  <cp:lastModifiedBy>Stephen Dixon</cp:lastModifiedBy>
  <cp:revision>36</cp:revision>
  <dcterms:created xsi:type="dcterms:W3CDTF">2017-03-22T10:32:00Z</dcterms:created>
  <dcterms:modified xsi:type="dcterms:W3CDTF">2017-05-19T20:58:00Z</dcterms:modified>
</cp:coreProperties>
</file>